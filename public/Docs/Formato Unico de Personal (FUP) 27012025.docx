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7F409" w14:textId="44F153B4" w:rsidR="00C04BC2" w:rsidRPr="00571FC7" w:rsidRDefault="00145722" w:rsidP="00145722">
      <w:pPr>
        <w:jc w:val="left"/>
      </w:pPr>
      <w:r w:rsidRPr="00571FC7">
        <w:drawing>
          <wp:anchor distT="0" distB="0" distL="114300" distR="114300" simplePos="0" relativeHeight="251650048" behindDoc="0" locked="0" layoutInCell="1" allowOverlap="1" wp14:anchorId="3FE4B8E9" wp14:editId="1CCF107B">
            <wp:simplePos x="0" y="0"/>
            <wp:positionH relativeFrom="column">
              <wp:posOffset>4843146</wp:posOffset>
            </wp:positionH>
            <wp:positionV relativeFrom="paragraph">
              <wp:posOffset>12700</wp:posOffset>
            </wp:positionV>
            <wp:extent cx="994410" cy="895042"/>
            <wp:effectExtent l="0" t="0" r="0" b="635"/>
            <wp:wrapNone/>
            <wp:docPr id="194773630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3A738724-8F0F-0C4A-A93C-A0206C7DE3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3A738724-8F0F-0C4A-A93C-A0206C7DE3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155" cy="895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1FC7">
        <w:drawing>
          <wp:inline distT="0" distB="0" distL="0" distR="0" wp14:anchorId="67A6EA12" wp14:editId="5D8CBC84">
            <wp:extent cx="2616200" cy="1116330"/>
            <wp:effectExtent l="0" t="0" r="0" b="0"/>
            <wp:docPr id="1368318942" name="Imagen 1368318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mbretada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300"/>
                    <a:stretch/>
                  </pic:blipFill>
                  <pic:spPr bwMode="auto">
                    <a:xfrm>
                      <a:off x="0" y="0"/>
                      <a:ext cx="2617508" cy="1116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A8248" w14:textId="1A69F240" w:rsidR="00C04BC2" w:rsidRPr="00571FC7" w:rsidRDefault="00145722" w:rsidP="00351731">
      <w:pPr>
        <w:pStyle w:val="Ttulo"/>
        <w:rPr>
          <w:lang w:val="es-MX"/>
        </w:rPr>
      </w:pPr>
      <w:r w:rsidRPr="00571FC7">
        <w:rPr>
          <w:sz w:val="24"/>
          <w:szCs w:val="24"/>
          <w:lang w:val="es-MX"/>
        </w:rPr>
        <w:t xml:space="preserve"> </w:t>
      </w:r>
      <w:r w:rsidR="00184C17" w:rsidRPr="00571FC7">
        <w:rPr>
          <w:sz w:val="24"/>
          <w:szCs w:val="24"/>
          <w:lang w:val="es-MX"/>
        </w:rPr>
        <w:t>FORMATO U</w:t>
      </w:r>
      <w:r w:rsidR="003A6627">
        <w:rPr>
          <w:sz w:val="24"/>
          <w:szCs w:val="24"/>
          <w:lang w:val="es-MX"/>
        </w:rPr>
        <w:t>N</w:t>
      </w:r>
      <w:r w:rsidR="00184C17" w:rsidRPr="00571FC7">
        <w:rPr>
          <w:sz w:val="24"/>
          <w:szCs w:val="24"/>
          <w:lang w:val="es-MX"/>
        </w:rPr>
        <w:t>ICO DE PERSONAL (FUP)</w:t>
      </w:r>
      <w:r w:rsidR="00351731" w:rsidRPr="00571FC7">
        <w:rPr>
          <w:sz w:val="24"/>
          <w:szCs w:val="24"/>
          <w:lang w:val="es-MX"/>
        </w:rPr>
        <w:t xml:space="preserve"> </w:t>
      </w:r>
      <w:r w:rsidR="00493AE5" w:rsidRPr="00571FC7">
        <w:rPr>
          <w:lang w:val="es-MX"/>
        </w:rPr>
        <w:drawing>
          <wp:inline distT="0" distB="0" distL="0" distR="0" wp14:anchorId="135FD572" wp14:editId="42F68C49">
            <wp:extent cx="5760720" cy="91440"/>
            <wp:effectExtent l="0" t="0" r="0" b="0"/>
            <wp:docPr id="1354505129" name="Imagen 1354505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36C" w14:textId="77777777" w:rsidR="00351731" w:rsidRPr="00571FC7" w:rsidRDefault="00CB26B6" w:rsidP="00A92164">
      <w:pPr>
        <w:tabs>
          <w:tab w:val="left" w:pos="2880"/>
        </w:tabs>
        <w:spacing w:before="120"/>
        <w:ind w:left="2880" w:hanging="2880"/>
        <w:rPr>
          <w:bCs/>
        </w:rPr>
      </w:pPr>
      <w:r w:rsidRPr="00571FC7">
        <w:rPr>
          <w:bCs/>
          <w:sz w:val="28"/>
          <w:szCs w:val="28"/>
        </w:rPr>
        <w:t>Nombre del proyecto</w:t>
      </w:r>
      <w:r w:rsidR="00BC4265" w:rsidRPr="00571FC7">
        <w:rPr>
          <w:bCs/>
          <w:sz w:val="28"/>
          <w:szCs w:val="28"/>
        </w:rPr>
        <w:t>:</w:t>
      </w:r>
      <w:r w:rsidR="00BC4265" w:rsidRPr="00571FC7">
        <w:rPr>
          <w:bCs/>
        </w:rPr>
        <w:tab/>
      </w:r>
    </w:p>
    <w:p w14:paraId="3D9EDD9A" w14:textId="0B5D56B1" w:rsidR="00A92164" w:rsidRPr="00571FC7" w:rsidRDefault="00A92164" w:rsidP="00A92164">
      <w:pPr>
        <w:tabs>
          <w:tab w:val="left" w:pos="2880"/>
        </w:tabs>
        <w:spacing w:before="120"/>
        <w:ind w:left="2880" w:hanging="2880"/>
        <w:rPr>
          <w:bCs/>
          <w:sz w:val="28"/>
          <w:szCs w:val="28"/>
        </w:rPr>
      </w:pPr>
      <w:r w:rsidRPr="00571FC7">
        <w:rPr>
          <w:bCs/>
          <w:sz w:val="28"/>
          <w:szCs w:val="28"/>
        </w:rPr>
        <w:t xml:space="preserve">Sistema Integral de Administración de Personal de la </w:t>
      </w:r>
      <w:proofErr w:type="gramStart"/>
      <w:r w:rsidR="0088663F" w:rsidRPr="00571FC7">
        <w:rPr>
          <w:bCs/>
          <w:sz w:val="28"/>
          <w:szCs w:val="28"/>
        </w:rPr>
        <w:t>S</w:t>
      </w:r>
      <w:r w:rsidR="00351731" w:rsidRPr="00571FC7">
        <w:rPr>
          <w:bCs/>
          <w:sz w:val="28"/>
          <w:szCs w:val="28"/>
        </w:rPr>
        <w:t>ecretaria</w:t>
      </w:r>
      <w:proofErr w:type="gramEnd"/>
      <w:r w:rsidRPr="00571FC7">
        <w:rPr>
          <w:bCs/>
          <w:sz w:val="28"/>
          <w:szCs w:val="28"/>
        </w:rPr>
        <w:t xml:space="preserve"> de Educación de Zacatecas</w:t>
      </w:r>
    </w:p>
    <w:p w14:paraId="0EC27798" w14:textId="12A82BD9" w:rsidR="00C04BC2" w:rsidRPr="00571FC7" w:rsidRDefault="00493AE5" w:rsidP="00A92164">
      <w:pPr>
        <w:tabs>
          <w:tab w:val="left" w:pos="2880"/>
        </w:tabs>
        <w:spacing w:before="120"/>
        <w:ind w:left="2880" w:hanging="2880"/>
      </w:pPr>
      <w:r w:rsidRPr="00571FC7">
        <w:drawing>
          <wp:inline distT="0" distB="0" distL="0" distR="0" wp14:anchorId="5E8C301B" wp14:editId="7ED0CF65">
            <wp:extent cx="5760720" cy="88900"/>
            <wp:effectExtent l="0" t="0" r="0" b="0"/>
            <wp:docPr id="1949894767" name="Imagen 1949894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AD74" w14:textId="148A9EA9" w:rsidR="00BC4265" w:rsidRPr="00571FC7" w:rsidRDefault="00CB26B6">
      <w:pPr>
        <w:pStyle w:val="DocumentPropertyHeadings"/>
        <w:rPr>
          <w:color w:val="B11F24"/>
          <w:lang w:val="es-MX"/>
        </w:rPr>
      </w:pPr>
      <w:r w:rsidRPr="00571FC7">
        <w:rPr>
          <w:color w:val="B11F24"/>
          <w:lang w:val="es-MX"/>
        </w:rPr>
        <w:t>Propietario del documento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0"/>
        <w:gridCol w:w="4572"/>
      </w:tblGrid>
      <w:tr w:rsidR="00286E32" w:rsidRPr="00571FC7" w14:paraId="4E4961C6" w14:textId="77777777" w:rsidTr="002E2E39">
        <w:trPr>
          <w:tblHeader/>
        </w:trPr>
        <w:tc>
          <w:tcPr>
            <w:tcW w:w="4500" w:type="dxa"/>
            <w:shd w:val="clear" w:color="auto" w:fill="A9D08E"/>
            <w:tcMar>
              <w:top w:w="43" w:type="dxa"/>
              <w:bottom w:w="43" w:type="dxa"/>
            </w:tcMar>
            <w:vAlign w:val="center"/>
          </w:tcPr>
          <w:p w14:paraId="2B750D90" w14:textId="21F32820" w:rsidR="00286E32" w:rsidRPr="00571FC7" w:rsidRDefault="00CB26B6" w:rsidP="002E2E39">
            <w:pPr>
              <w:pStyle w:val="TableHeading"/>
              <w:jc w:val="center"/>
              <w:rPr>
                <w:color w:val="002060"/>
                <w:sz w:val="28"/>
                <w:szCs w:val="28"/>
              </w:rPr>
            </w:pPr>
            <w:r w:rsidRPr="00571FC7">
              <w:rPr>
                <w:color w:val="002060"/>
                <w:sz w:val="28"/>
                <w:szCs w:val="28"/>
              </w:rPr>
              <w:t>Líder del proyecto</w:t>
            </w:r>
            <w:r w:rsidR="00286E32" w:rsidRPr="00571FC7">
              <w:rPr>
                <w:color w:val="002060"/>
                <w:sz w:val="28"/>
                <w:szCs w:val="28"/>
              </w:rPr>
              <w:t xml:space="preserve"> (</w:t>
            </w:r>
            <w:r w:rsidRPr="00571FC7">
              <w:rPr>
                <w:color w:val="002060"/>
                <w:sz w:val="28"/>
                <w:szCs w:val="28"/>
              </w:rPr>
              <w:t>Cliente</w:t>
            </w:r>
            <w:r w:rsidR="00286E32" w:rsidRPr="00571FC7">
              <w:rPr>
                <w:color w:val="002060"/>
                <w:sz w:val="28"/>
                <w:szCs w:val="28"/>
              </w:rPr>
              <w:t>)</w:t>
            </w:r>
          </w:p>
        </w:tc>
        <w:tc>
          <w:tcPr>
            <w:tcW w:w="4572" w:type="dxa"/>
            <w:shd w:val="clear" w:color="auto" w:fill="A9D08E"/>
            <w:tcMar>
              <w:top w:w="43" w:type="dxa"/>
              <w:bottom w:w="43" w:type="dxa"/>
            </w:tcMar>
            <w:vAlign w:val="center"/>
          </w:tcPr>
          <w:p w14:paraId="44961FA9" w14:textId="7EC7939D" w:rsidR="00286E32" w:rsidRPr="00571FC7" w:rsidRDefault="00CB26B6" w:rsidP="002E2E39">
            <w:pPr>
              <w:pStyle w:val="TableHeading"/>
              <w:jc w:val="center"/>
              <w:rPr>
                <w:color w:val="002060"/>
                <w:sz w:val="28"/>
                <w:szCs w:val="28"/>
              </w:rPr>
            </w:pPr>
            <w:r w:rsidRPr="00571FC7">
              <w:rPr>
                <w:color w:val="002060"/>
                <w:sz w:val="28"/>
                <w:szCs w:val="28"/>
              </w:rPr>
              <w:t>Flujo</w:t>
            </w:r>
          </w:p>
        </w:tc>
      </w:tr>
      <w:tr w:rsidR="00286E32" w:rsidRPr="00571FC7" w14:paraId="1236D5A4" w14:textId="77777777" w:rsidTr="002E2E39">
        <w:tc>
          <w:tcPr>
            <w:tcW w:w="4500" w:type="dxa"/>
            <w:tcMar>
              <w:top w:w="43" w:type="dxa"/>
              <w:bottom w:w="43" w:type="dxa"/>
            </w:tcMar>
          </w:tcPr>
          <w:p w14:paraId="7038B86D" w14:textId="45C1BF6C" w:rsidR="00286E32" w:rsidRPr="00571FC7" w:rsidRDefault="00286E32" w:rsidP="00250143">
            <w:pPr>
              <w:pStyle w:val="TableText"/>
              <w:spacing w:before="20" w:after="60"/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572" w:type="dxa"/>
            <w:tcMar>
              <w:top w:w="43" w:type="dxa"/>
              <w:bottom w:w="43" w:type="dxa"/>
            </w:tcMar>
          </w:tcPr>
          <w:p w14:paraId="4B082316" w14:textId="1E3B80F7" w:rsidR="00286E32" w:rsidRPr="00571FC7" w:rsidRDefault="00286E32" w:rsidP="00250143">
            <w:pPr>
              <w:pStyle w:val="TableText"/>
              <w:spacing w:before="20" w:after="60"/>
              <w:jc w:val="center"/>
              <w:rPr>
                <w:rFonts w:cs="Arial"/>
                <w:sz w:val="28"/>
                <w:szCs w:val="28"/>
              </w:rPr>
            </w:pPr>
          </w:p>
        </w:tc>
      </w:tr>
    </w:tbl>
    <w:p w14:paraId="5CAEB577" w14:textId="77777777" w:rsidR="00C04BC2" w:rsidRPr="00571FC7" w:rsidRDefault="00C04BC2">
      <w:pPr>
        <w:pStyle w:val="DocumentPropertyHeadings"/>
        <w:rPr>
          <w:color w:val="B11F24"/>
          <w:lang w:val="es-MX"/>
        </w:rPr>
      </w:pPr>
    </w:p>
    <w:p w14:paraId="35747B9C" w14:textId="6F4E2679" w:rsidR="00BC4265" w:rsidRPr="00571FC7" w:rsidRDefault="00C631BD">
      <w:pPr>
        <w:pStyle w:val="DocumentPropertyHeadings"/>
        <w:rPr>
          <w:color w:val="B11F24"/>
          <w:lang w:val="es-MX"/>
        </w:rPr>
      </w:pPr>
      <w:r w:rsidRPr="00571FC7">
        <w:rPr>
          <w:color w:val="B11F24"/>
          <w:lang w:val="es-MX"/>
        </w:rPr>
        <w:t>Control de versiones</w:t>
      </w:r>
    </w:p>
    <w:tbl>
      <w:tblPr>
        <w:tblpPr w:leftFromText="180" w:rightFromText="180" w:vertAnchor="text" w:horzAnchor="margin" w:tblpX="115" w:tblpY="37"/>
        <w:tblOverlap w:val="never"/>
        <w:tblW w:w="9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824"/>
        <w:gridCol w:w="1134"/>
        <w:gridCol w:w="1418"/>
        <w:gridCol w:w="1864"/>
        <w:gridCol w:w="1821"/>
        <w:gridCol w:w="1985"/>
      </w:tblGrid>
      <w:tr w:rsidR="002E37CF" w:rsidRPr="00571FC7" w14:paraId="5355B7DE" w14:textId="77777777" w:rsidTr="00B454AA">
        <w:trPr>
          <w:tblHeader/>
        </w:trPr>
        <w:tc>
          <w:tcPr>
            <w:tcW w:w="824" w:type="dxa"/>
            <w:shd w:val="clear" w:color="auto" w:fill="002060"/>
            <w:vAlign w:val="center"/>
          </w:tcPr>
          <w:p w14:paraId="50B6E04B" w14:textId="77777777" w:rsidR="002E37CF" w:rsidRPr="00571FC7" w:rsidRDefault="002E37CF" w:rsidP="002E2E39">
            <w:pPr>
              <w:pStyle w:val="TableHeading"/>
              <w:rPr>
                <w:color w:val="FFFFFF" w:themeColor="background1"/>
                <w:sz w:val="24"/>
                <w:szCs w:val="24"/>
              </w:rPr>
            </w:pPr>
          </w:p>
          <w:p w14:paraId="12C7882C" w14:textId="77777777" w:rsidR="002E37CF" w:rsidRPr="00571FC7" w:rsidRDefault="002E37CF" w:rsidP="002E2E39">
            <w:pPr>
              <w:pStyle w:val="TableHeading"/>
              <w:rPr>
                <w:color w:val="FFFFFF" w:themeColor="background1"/>
                <w:sz w:val="24"/>
                <w:szCs w:val="24"/>
              </w:rPr>
            </w:pPr>
            <w:r w:rsidRPr="00571FC7">
              <w:rPr>
                <w:color w:val="FFFFFF" w:themeColor="background1"/>
                <w:sz w:val="24"/>
                <w:szCs w:val="24"/>
              </w:rPr>
              <w:t>Ver.</w:t>
            </w:r>
          </w:p>
        </w:tc>
        <w:tc>
          <w:tcPr>
            <w:tcW w:w="1134" w:type="dxa"/>
            <w:shd w:val="clear" w:color="auto" w:fill="002060"/>
          </w:tcPr>
          <w:p w14:paraId="0BBFBB2E" w14:textId="77777777" w:rsidR="002E37CF" w:rsidRPr="00571FC7" w:rsidRDefault="002E37CF" w:rsidP="002E2E39">
            <w:pPr>
              <w:pStyle w:val="TableHeading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557C9A38" w14:textId="61179618" w:rsidR="002E37CF" w:rsidRPr="00571FC7" w:rsidRDefault="00CB26B6" w:rsidP="002E2E39">
            <w:pPr>
              <w:pStyle w:val="TableHeading"/>
              <w:jc w:val="center"/>
              <w:rPr>
                <w:color w:val="FFFFFF" w:themeColor="background1"/>
                <w:sz w:val="24"/>
                <w:szCs w:val="24"/>
              </w:rPr>
            </w:pPr>
            <w:r w:rsidRPr="00571FC7">
              <w:rPr>
                <w:color w:val="FFFFFF" w:themeColor="background1"/>
                <w:sz w:val="24"/>
                <w:szCs w:val="24"/>
              </w:rPr>
              <w:t>Prov.</w:t>
            </w:r>
          </w:p>
        </w:tc>
        <w:tc>
          <w:tcPr>
            <w:tcW w:w="1418" w:type="dxa"/>
            <w:shd w:val="clear" w:color="auto" w:fill="002060"/>
            <w:tcMar>
              <w:top w:w="43" w:type="dxa"/>
              <w:bottom w:w="43" w:type="dxa"/>
            </w:tcMar>
            <w:vAlign w:val="center"/>
          </w:tcPr>
          <w:p w14:paraId="28352D43" w14:textId="77777777" w:rsidR="002E37CF" w:rsidRPr="00571FC7" w:rsidRDefault="002E37CF" w:rsidP="002E2E39">
            <w:pPr>
              <w:pStyle w:val="TableHeading"/>
              <w:rPr>
                <w:color w:val="FFFFFF" w:themeColor="background1"/>
                <w:sz w:val="24"/>
                <w:szCs w:val="24"/>
              </w:rPr>
            </w:pPr>
          </w:p>
          <w:p w14:paraId="1B1631CB" w14:textId="02CA73F8" w:rsidR="002E37CF" w:rsidRPr="00571FC7" w:rsidRDefault="00CB26B6" w:rsidP="002E2E39">
            <w:pPr>
              <w:pStyle w:val="TableHeading"/>
              <w:rPr>
                <w:color w:val="FFFFFF" w:themeColor="background1"/>
                <w:sz w:val="24"/>
                <w:szCs w:val="24"/>
              </w:rPr>
            </w:pPr>
            <w:r w:rsidRPr="00571FC7">
              <w:rPr>
                <w:color w:val="FFFFFF" w:themeColor="background1"/>
                <w:sz w:val="24"/>
                <w:szCs w:val="24"/>
              </w:rPr>
              <w:t>Fecha</w:t>
            </w:r>
          </w:p>
        </w:tc>
        <w:tc>
          <w:tcPr>
            <w:tcW w:w="1864" w:type="dxa"/>
            <w:shd w:val="clear" w:color="auto" w:fill="002060"/>
            <w:tcMar>
              <w:top w:w="43" w:type="dxa"/>
              <w:bottom w:w="43" w:type="dxa"/>
            </w:tcMar>
            <w:vAlign w:val="center"/>
          </w:tcPr>
          <w:p w14:paraId="3D80F30A" w14:textId="77777777" w:rsidR="002E37CF" w:rsidRPr="00571FC7" w:rsidRDefault="002E37CF" w:rsidP="002E2E39">
            <w:pPr>
              <w:pStyle w:val="TableHeading"/>
              <w:rPr>
                <w:color w:val="FFFFFF" w:themeColor="background1"/>
                <w:sz w:val="24"/>
                <w:szCs w:val="24"/>
              </w:rPr>
            </w:pPr>
          </w:p>
          <w:p w14:paraId="16F8AC9D" w14:textId="2BCFA5B2" w:rsidR="002E37CF" w:rsidRPr="00571FC7" w:rsidRDefault="002E37CF" w:rsidP="002E2E39">
            <w:pPr>
              <w:pStyle w:val="TableHeading"/>
              <w:rPr>
                <w:color w:val="FFFFFF" w:themeColor="background1"/>
                <w:sz w:val="24"/>
                <w:szCs w:val="24"/>
              </w:rPr>
            </w:pPr>
            <w:r w:rsidRPr="00571FC7">
              <w:rPr>
                <w:color w:val="FFFFFF" w:themeColor="background1"/>
                <w:sz w:val="24"/>
                <w:szCs w:val="24"/>
              </w:rPr>
              <w:t xml:space="preserve">Autor </w:t>
            </w:r>
          </w:p>
        </w:tc>
        <w:tc>
          <w:tcPr>
            <w:tcW w:w="1821" w:type="dxa"/>
            <w:shd w:val="clear" w:color="auto" w:fill="002060"/>
            <w:tcMar>
              <w:top w:w="43" w:type="dxa"/>
              <w:bottom w:w="43" w:type="dxa"/>
            </w:tcMar>
            <w:vAlign w:val="center"/>
          </w:tcPr>
          <w:p w14:paraId="5D02BEAD" w14:textId="77777777" w:rsidR="002E37CF" w:rsidRPr="00571FC7" w:rsidRDefault="002E37CF" w:rsidP="002E2E39">
            <w:pPr>
              <w:pStyle w:val="TableHeading"/>
              <w:rPr>
                <w:color w:val="FFFFFF" w:themeColor="background1"/>
                <w:sz w:val="24"/>
                <w:szCs w:val="24"/>
              </w:rPr>
            </w:pPr>
          </w:p>
          <w:p w14:paraId="4D59E32A" w14:textId="1D2E02DD" w:rsidR="002E37CF" w:rsidRPr="00571FC7" w:rsidRDefault="002E37CF" w:rsidP="002E2E39">
            <w:pPr>
              <w:pStyle w:val="TableHeading"/>
              <w:rPr>
                <w:color w:val="FFFFFF" w:themeColor="background1"/>
                <w:sz w:val="24"/>
                <w:szCs w:val="24"/>
              </w:rPr>
            </w:pPr>
            <w:r w:rsidRPr="00571FC7">
              <w:rPr>
                <w:color w:val="FFFFFF" w:themeColor="background1"/>
                <w:sz w:val="24"/>
                <w:szCs w:val="24"/>
              </w:rPr>
              <w:t>Descrip</w:t>
            </w:r>
            <w:r w:rsidR="00CB26B6" w:rsidRPr="00571FC7">
              <w:rPr>
                <w:color w:val="FFFFFF" w:themeColor="background1"/>
                <w:sz w:val="24"/>
                <w:szCs w:val="24"/>
              </w:rPr>
              <w:t>c</w:t>
            </w:r>
            <w:r w:rsidRPr="00571FC7">
              <w:rPr>
                <w:color w:val="FFFFFF" w:themeColor="background1"/>
                <w:sz w:val="24"/>
                <w:szCs w:val="24"/>
              </w:rPr>
              <w:t>i</w:t>
            </w:r>
            <w:r w:rsidR="00CB26B6" w:rsidRPr="00571FC7">
              <w:rPr>
                <w:color w:val="FFFFFF" w:themeColor="background1"/>
                <w:sz w:val="24"/>
                <w:szCs w:val="24"/>
              </w:rPr>
              <w:t>ó</w:t>
            </w:r>
            <w:r w:rsidRPr="00571FC7">
              <w:rPr>
                <w:color w:val="FFFFFF" w:themeColor="background1"/>
                <w:sz w:val="24"/>
                <w:szCs w:val="24"/>
              </w:rPr>
              <w:t>n</w:t>
            </w:r>
          </w:p>
        </w:tc>
        <w:tc>
          <w:tcPr>
            <w:tcW w:w="1985" w:type="dxa"/>
            <w:shd w:val="clear" w:color="auto" w:fill="002060"/>
          </w:tcPr>
          <w:p w14:paraId="0C6CA6D1" w14:textId="77777777" w:rsidR="002E37CF" w:rsidRPr="00571FC7" w:rsidRDefault="002E37CF" w:rsidP="002E2E39">
            <w:pPr>
              <w:pStyle w:val="TableHeading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3F484A43" w14:textId="1A541D3F" w:rsidR="002E37CF" w:rsidRPr="00571FC7" w:rsidRDefault="002E37CF" w:rsidP="002E2E39">
            <w:pPr>
              <w:pStyle w:val="TableHeading"/>
              <w:jc w:val="center"/>
              <w:rPr>
                <w:color w:val="FFFFFF" w:themeColor="background1"/>
                <w:sz w:val="24"/>
                <w:szCs w:val="24"/>
              </w:rPr>
            </w:pPr>
            <w:r w:rsidRPr="00571FC7">
              <w:rPr>
                <w:color w:val="FFFFFF" w:themeColor="background1"/>
                <w:sz w:val="24"/>
                <w:szCs w:val="24"/>
              </w:rPr>
              <w:t>A</w:t>
            </w:r>
            <w:r w:rsidR="00CB26B6" w:rsidRPr="00571FC7">
              <w:rPr>
                <w:color w:val="FFFFFF" w:themeColor="background1"/>
                <w:sz w:val="24"/>
                <w:szCs w:val="24"/>
              </w:rPr>
              <w:t>probado por</w:t>
            </w:r>
          </w:p>
        </w:tc>
      </w:tr>
      <w:tr w:rsidR="002E37CF" w:rsidRPr="00571FC7" w14:paraId="1C6F9CDE" w14:textId="77777777" w:rsidTr="00B454AA">
        <w:trPr>
          <w:trHeight w:val="272"/>
        </w:trPr>
        <w:tc>
          <w:tcPr>
            <w:tcW w:w="824" w:type="dxa"/>
          </w:tcPr>
          <w:p w14:paraId="1A7B9D16" w14:textId="4E8ABC53" w:rsidR="002E37CF" w:rsidRPr="00571FC7" w:rsidRDefault="002361B1" w:rsidP="002E2E39">
            <w:pPr>
              <w:pStyle w:val="TableText"/>
              <w:spacing w:before="20" w:after="60"/>
              <w:rPr>
                <w:rFonts w:cs="Arial"/>
                <w:sz w:val="28"/>
                <w:szCs w:val="28"/>
              </w:rPr>
            </w:pPr>
            <w:r w:rsidRPr="00571FC7">
              <w:rPr>
                <w:rFonts w:cs="Arial"/>
                <w:sz w:val="28"/>
                <w:szCs w:val="28"/>
              </w:rPr>
              <w:t>1.0</w:t>
            </w:r>
          </w:p>
        </w:tc>
        <w:tc>
          <w:tcPr>
            <w:tcW w:w="1134" w:type="dxa"/>
          </w:tcPr>
          <w:p w14:paraId="13461BE1" w14:textId="47744D59" w:rsidR="002E37CF" w:rsidRPr="00571FC7" w:rsidRDefault="002E37CF" w:rsidP="002E2E39">
            <w:pPr>
              <w:pStyle w:val="TableText"/>
              <w:spacing w:before="20" w:after="60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18" w:type="dxa"/>
            <w:tcMar>
              <w:top w:w="43" w:type="dxa"/>
              <w:bottom w:w="43" w:type="dxa"/>
            </w:tcMar>
          </w:tcPr>
          <w:p w14:paraId="03A833C6" w14:textId="65D6F603" w:rsidR="002E37CF" w:rsidRPr="00571FC7" w:rsidRDefault="002361B1" w:rsidP="002E2E39">
            <w:pPr>
              <w:pStyle w:val="TableText"/>
              <w:spacing w:before="20" w:after="60"/>
              <w:jc w:val="center"/>
              <w:rPr>
                <w:rFonts w:cs="Arial"/>
                <w:sz w:val="28"/>
                <w:szCs w:val="28"/>
              </w:rPr>
            </w:pPr>
            <w:r w:rsidRPr="00571FC7">
              <w:rPr>
                <w:rFonts w:cs="Arial"/>
                <w:sz w:val="22"/>
                <w:szCs w:val="22"/>
              </w:rPr>
              <w:t>ENERO 6, 2025</w:t>
            </w:r>
          </w:p>
        </w:tc>
        <w:tc>
          <w:tcPr>
            <w:tcW w:w="1864" w:type="dxa"/>
            <w:tcMar>
              <w:top w:w="43" w:type="dxa"/>
              <w:bottom w:w="43" w:type="dxa"/>
            </w:tcMar>
          </w:tcPr>
          <w:p w14:paraId="66D6ECC6" w14:textId="0FC7638E" w:rsidR="00A57176" w:rsidRPr="00571FC7" w:rsidRDefault="002361B1" w:rsidP="00194376">
            <w:pPr>
              <w:pStyle w:val="TableText"/>
              <w:spacing w:before="20" w:after="60"/>
              <w:jc w:val="center"/>
              <w:rPr>
                <w:rFonts w:cs="Arial"/>
                <w:sz w:val="28"/>
                <w:szCs w:val="28"/>
              </w:rPr>
            </w:pPr>
            <w:r w:rsidRPr="00571FC7">
              <w:rPr>
                <w:rFonts w:cs="Arial"/>
                <w:sz w:val="28"/>
                <w:szCs w:val="28"/>
              </w:rPr>
              <w:t>Fernando Jimenez</w:t>
            </w:r>
          </w:p>
        </w:tc>
        <w:tc>
          <w:tcPr>
            <w:tcW w:w="1821" w:type="dxa"/>
            <w:tcMar>
              <w:top w:w="43" w:type="dxa"/>
              <w:bottom w:w="43" w:type="dxa"/>
            </w:tcMar>
          </w:tcPr>
          <w:p w14:paraId="5E464A75" w14:textId="571EDFF1" w:rsidR="002E37CF" w:rsidRPr="00571FC7" w:rsidRDefault="002E37CF" w:rsidP="002E2E3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9A3653C" w14:textId="5D4B21EC" w:rsidR="002E37CF" w:rsidRPr="00571FC7" w:rsidRDefault="002E37CF" w:rsidP="002E2E39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2E37CF" w:rsidRPr="00571FC7" w14:paraId="2D31503E" w14:textId="77777777" w:rsidTr="00B454AA">
        <w:trPr>
          <w:trHeight w:val="287"/>
        </w:trPr>
        <w:tc>
          <w:tcPr>
            <w:tcW w:w="824" w:type="dxa"/>
          </w:tcPr>
          <w:p w14:paraId="00E1C3F9" w14:textId="77777777" w:rsidR="002E37CF" w:rsidRPr="00571FC7" w:rsidRDefault="002E37CF" w:rsidP="002E2E39">
            <w:pPr>
              <w:pStyle w:val="TableText"/>
              <w:spacing w:before="20" w:after="60"/>
              <w:rPr>
                <w:rFonts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027DA55" w14:textId="77777777" w:rsidR="002E37CF" w:rsidRPr="00571FC7" w:rsidRDefault="002E37CF" w:rsidP="002E2E39">
            <w:pPr>
              <w:pStyle w:val="TableText"/>
              <w:spacing w:before="20" w:after="60"/>
              <w:rPr>
                <w:rFonts w:cs="Arial"/>
                <w:sz w:val="28"/>
                <w:szCs w:val="28"/>
              </w:rPr>
            </w:pPr>
          </w:p>
        </w:tc>
        <w:tc>
          <w:tcPr>
            <w:tcW w:w="1418" w:type="dxa"/>
            <w:tcMar>
              <w:top w:w="43" w:type="dxa"/>
              <w:bottom w:w="43" w:type="dxa"/>
            </w:tcMar>
          </w:tcPr>
          <w:p w14:paraId="43EFD588" w14:textId="77777777" w:rsidR="002E37CF" w:rsidRPr="00571FC7" w:rsidRDefault="002E37CF" w:rsidP="002E2E39">
            <w:pPr>
              <w:pStyle w:val="TableText"/>
              <w:spacing w:before="20" w:after="60"/>
              <w:rPr>
                <w:rFonts w:cs="Arial"/>
                <w:sz w:val="28"/>
                <w:szCs w:val="28"/>
              </w:rPr>
            </w:pPr>
          </w:p>
        </w:tc>
        <w:tc>
          <w:tcPr>
            <w:tcW w:w="1864" w:type="dxa"/>
            <w:tcMar>
              <w:top w:w="43" w:type="dxa"/>
              <w:bottom w:w="43" w:type="dxa"/>
            </w:tcMar>
          </w:tcPr>
          <w:p w14:paraId="62DFA1F0" w14:textId="77777777" w:rsidR="002E37CF" w:rsidRPr="00571FC7" w:rsidRDefault="002E37CF" w:rsidP="002E2E39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1821" w:type="dxa"/>
            <w:tcMar>
              <w:top w:w="43" w:type="dxa"/>
              <w:bottom w:w="43" w:type="dxa"/>
            </w:tcMar>
          </w:tcPr>
          <w:p w14:paraId="385464BB" w14:textId="77777777" w:rsidR="002E37CF" w:rsidRPr="00571FC7" w:rsidRDefault="002E37CF" w:rsidP="002E2E39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1985" w:type="dxa"/>
          </w:tcPr>
          <w:p w14:paraId="18A92D08" w14:textId="77777777" w:rsidR="002E37CF" w:rsidRPr="00571FC7" w:rsidRDefault="002E37CF" w:rsidP="002E2E39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4D4BBC38" w14:textId="77777777" w:rsidR="00B92A0A" w:rsidRPr="00571FC7" w:rsidRDefault="00B92A0A" w:rsidP="005E63A8">
      <w:pPr>
        <w:rPr>
          <w:rStyle w:val="DocumentPropertyHeadingsChar"/>
          <w:rFonts w:ascii="Calibri" w:hAnsi="Calibri" w:cs="Calibri"/>
          <w:sz w:val="22"/>
          <w:szCs w:val="22"/>
          <w:u w:val="single"/>
          <w:lang w:val="es-MX"/>
        </w:rPr>
        <w:sectPr w:rsidR="00B92A0A" w:rsidRPr="00571FC7" w:rsidSect="00611192">
          <w:headerReference w:type="default" r:id="rId14"/>
          <w:footerReference w:type="default" r:id="rId15"/>
          <w:headerReference w:type="first" r:id="rId16"/>
          <w:footerReference w:type="first" r:id="rId17"/>
          <w:pgSz w:w="12240" w:h="15840" w:code="1"/>
          <w:pgMar w:top="1077" w:right="1418" w:bottom="1077" w:left="1418" w:header="720" w:footer="720" w:gutter="0"/>
          <w:cols w:space="720"/>
          <w:docGrid w:linePitch="360"/>
        </w:sectPr>
      </w:pPr>
    </w:p>
    <w:sdt>
      <w:sdtPr>
        <w:rPr>
          <w:rFonts w:ascii="Calibri" w:eastAsia="Times New Roman" w:hAnsi="Calibri" w:cs="Calibri"/>
          <w:bCs w:val="0"/>
          <w:caps w:val="0"/>
          <w:color w:val="800000"/>
          <w:spacing w:val="-5"/>
          <w:sz w:val="22"/>
          <w:szCs w:val="22"/>
          <w:lang w:val="es-MX"/>
        </w:rPr>
        <w:id w:val="753022661"/>
        <w:docPartObj>
          <w:docPartGallery w:val="Table of Contents"/>
          <w:docPartUnique/>
        </w:docPartObj>
      </w:sdtPr>
      <w:sdtEndPr>
        <w:rPr>
          <w:rFonts w:ascii="Arial" w:hAnsi="Arial" w:cs="Times New Roman"/>
          <w:color w:val="auto"/>
          <w:sz w:val="20"/>
          <w:szCs w:val="20"/>
        </w:rPr>
      </w:sdtEndPr>
      <w:sdtContent>
        <w:p w14:paraId="5327F33D" w14:textId="03A97170" w:rsidR="00C631BD" w:rsidRPr="00571FC7" w:rsidRDefault="00C631BD">
          <w:pPr>
            <w:pStyle w:val="TtuloTDC"/>
            <w:rPr>
              <w:rFonts w:ascii="Calibri" w:hAnsi="Calibri" w:cs="Calibri"/>
              <w:sz w:val="22"/>
              <w:szCs w:val="22"/>
              <w:lang w:val="es-MX"/>
            </w:rPr>
          </w:pPr>
          <w:r w:rsidRPr="00571FC7">
            <w:rPr>
              <w:rFonts w:ascii="Calibri" w:hAnsi="Calibri" w:cs="Calibri"/>
              <w:sz w:val="22"/>
              <w:szCs w:val="22"/>
              <w:lang w:val="es-MX"/>
            </w:rPr>
            <w:t>Contenido</w:t>
          </w:r>
        </w:p>
        <w:p w14:paraId="54937E7D" w14:textId="2CE5D650" w:rsidR="008705F0" w:rsidRPr="00571FC7" w:rsidRDefault="00C631BD">
          <w:pPr>
            <w:pStyle w:val="TDC1"/>
            <w:rPr>
              <w:rFonts w:ascii="Calibri" w:eastAsiaTheme="minorEastAsia" w:hAnsi="Calibri" w:cs="Calibri"/>
              <w:b w:val="0"/>
              <w:bCs w:val="0"/>
              <w:caps w:val="0"/>
              <w:kern w:val="2"/>
              <w:sz w:val="22"/>
              <w:szCs w:val="22"/>
              <w:lang w:eastAsia="es-MX"/>
              <w14:ligatures w14:val="standardContextual"/>
            </w:rPr>
          </w:pPr>
          <w:r w:rsidRPr="00571FC7">
            <w:rPr>
              <w:rFonts w:ascii="Calibri" w:hAnsi="Calibri" w:cs="Calibri"/>
              <w:noProof w:val="0"/>
              <w:sz w:val="22"/>
              <w:szCs w:val="22"/>
            </w:rPr>
            <w:fldChar w:fldCharType="begin"/>
          </w:r>
          <w:r w:rsidRPr="00571FC7">
            <w:rPr>
              <w:rFonts w:ascii="Calibri" w:hAnsi="Calibri" w:cs="Calibri"/>
              <w:noProof w:val="0"/>
              <w:sz w:val="22"/>
              <w:szCs w:val="22"/>
            </w:rPr>
            <w:instrText xml:space="preserve"> TOC \o "1-3" \h \z \u </w:instrText>
          </w:r>
          <w:r w:rsidRPr="00571FC7">
            <w:rPr>
              <w:rFonts w:ascii="Calibri" w:hAnsi="Calibri" w:cs="Calibri"/>
              <w:noProof w:val="0"/>
              <w:sz w:val="22"/>
              <w:szCs w:val="22"/>
            </w:rPr>
            <w:fldChar w:fldCharType="separate"/>
          </w:r>
          <w:hyperlink w:anchor="_Toc187091077" w:history="1">
            <w:r w:rsidR="008705F0"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1</w:t>
            </w:r>
            <w:r w:rsidR="008705F0" w:rsidRPr="00571FC7">
              <w:rPr>
                <w:rFonts w:ascii="Calibri" w:eastAsiaTheme="minorEastAsia" w:hAnsi="Calibri" w:cs="Calibri"/>
                <w:b w:val="0"/>
                <w:bCs w:val="0"/>
                <w:caps w:val="0"/>
                <w:kern w:val="2"/>
                <w:sz w:val="22"/>
                <w:szCs w:val="22"/>
                <w:lang w:eastAsia="es-MX"/>
                <w14:ligatures w14:val="standardContextual"/>
              </w:rPr>
              <w:tab/>
            </w:r>
            <w:r w:rsidR="008705F0"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Especificaciones generales</w:t>
            </w:r>
            <w:r w:rsidR="008705F0" w:rsidRPr="00571FC7">
              <w:rPr>
                <w:rFonts w:ascii="Calibri" w:hAnsi="Calibri" w:cs="Calibri"/>
                <w:webHidden/>
                <w:sz w:val="22"/>
                <w:szCs w:val="22"/>
              </w:rPr>
              <w:tab/>
            </w:r>
            <w:r w:rsidR="008705F0"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begin"/>
            </w:r>
            <w:r w:rsidR="008705F0" w:rsidRPr="00571FC7">
              <w:rPr>
                <w:rFonts w:ascii="Calibri" w:hAnsi="Calibri" w:cs="Calibri"/>
                <w:webHidden/>
                <w:sz w:val="22"/>
                <w:szCs w:val="22"/>
              </w:rPr>
              <w:instrText xml:space="preserve"> PAGEREF _Toc187091077 \h </w:instrText>
            </w:r>
            <w:r w:rsidR="008705F0" w:rsidRPr="00571FC7">
              <w:rPr>
                <w:rFonts w:ascii="Calibri" w:hAnsi="Calibri" w:cs="Calibri"/>
                <w:webHidden/>
                <w:sz w:val="22"/>
                <w:szCs w:val="22"/>
              </w:rPr>
            </w:r>
            <w:r w:rsidR="008705F0"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separate"/>
            </w:r>
            <w:r w:rsidR="003A6627">
              <w:rPr>
                <w:rFonts w:ascii="Calibri" w:hAnsi="Calibri" w:cs="Calibri"/>
                <w:webHidden/>
                <w:sz w:val="22"/>
                <w:szCs w:val="22"/>
              </w:rPr>
              <w:t>3</w:t>
            </w:r>
            <w:r w:rsidR="008705F0"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end"/>
            </w:r>
          </w:hyperlink>
        </w:p>
        <w:p w14:paraId="3968637E" w14:textId="049113EE" w:rsidR="008705F0" w:rsidRPr="00571FC7" w:rsidRDefault="008705F0">
          <w:pPr>
            <w:pStyle w:val="TDC2"/>
            <w:rPr>
              <w:rFonts w:ascii="Calibri" w:eastAsiaTheme="minorEastAsia" w:hAnsi="Calibri" w:cs="Calibri"/>
              <w:kern w:val="2"/>
              <w:sz w:val="22"/>
              <w:szCs w:val="22"/>
              <w:lang w:eastAsia="es-MX"/>
              <w14:ligatures w14:val="standardContextual"/>
            </w:rPr>
          </w:pPr>
          <w:hyperlink w:anchor="_Toc187091078" w:history="1"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1.1</w:t>
            </w:r>
            <w:r w:rsidRPr="00571FC7">
              <w:rPr>
                <w:rFonts w:ascii="Calibri" w:eastAsiaTheme="minorEastAsia" w:hAnsi="Calibri" w:cs="Calibri"/>
                <w:kern w:val="2"/>
                <w:sz w:val="22"/>
                <w:szCs w:val="22"/>
                <w:lang w:eastAsia="es-MX"/>
                <w14:ligatures w14:val="standardContextual"/>
              </w:rPr>
              <w:tab/>
            </w:r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Alcance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tab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begin"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instrText xml:space="preserve"> PAGEREF _Toc187091078 \h </w:instrTex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separate"/>
            </w:r>
            <w:r w:rsidR="003A6627">
              <w:rPr>
                <w:rFonts w:ascii="Calibri" w:hAnsi="Calibri" w:cs="Calibri"/>
                <w:webHidden/>
                <w:sz w:val="22"/>
                <w:szCs w:val="22"/>
              </w:rPr>
              <w:t>3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end"/>
            </w:r>
          </w:hyperlink>
        </w:p>
        <w:p w14:paraId="74BDA9B1" w14:textId="5D1A34BB" w:rsidR="008705F0" w:rsidRPr="00571FC7" w:rsidRDefault="008705F0">
          <w:pPr>
            <w:pStyle w:val="TDC2"/>
            <w:rPr>
              <w:rFonts w:ascii="Calibri" w:eastAsiaTheme="minorEastAsia" w:hAnsi="Calibri" w:cs="Calibri"/>
              <w:kern w:val="2"/>
              <w:sz w:val="22"/>
              <w:szCs w:val="22"/>
              <w:lang w:eastAsia="es-MX"/>
              <w14:ligatures w14:val="standardContextual"/>
            </w:rPr>
          </w:pPr>
          <w:hyperlink w:anchor="_Toc187091079" w:history="1"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1.2</w:t>
            </w:r>
            <w:r w:rsidRPr="00571FC7">
              <w:rPr>
                <w:rFonts w:ascii="Calibri" w:eastAsiaTheme="minorEastAsia" w:hAnsi="Calibri" w:cs="Calibri"/>
                <w:kern w:val="2"/>
                <w:sz w:val="22"/>
                <w:szCs w:val="22"/>
                <w:lang w:eastAsia="es-MX"/>
                <w14:ligatures w14:val="standardContextual"/>
              </w:rPr>
              <w:tab/>
            </w:r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Documentos relacionados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tab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begin"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instrText xml:space="preserve"> PAGEREF _Toc187091079 \h </w:instrTex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separate"/>
            </w:r>
            <w:r w:rsidR="003A6627">
              <w:rPr>
                <w:rFonts w:ascii="Calibri" w:hAnsi="Calibri" w:cs="Calibri"/>
                <w:webHidden/>
                <w:sz w:val="22"/>
                <w:szCs w:val="22"/>
              </w:rPr>
              <w:t>3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end"/>
            </w:r>
          </w:hyperlink>
        </w:p>
        <w:p w14:paraId="2B23F219" w14:textId="35F5F8CA" w:rsidR="008705F0" w:rsidRPr="00571FC7" w:rsidRDefault="008705F0">
          <w:pPr>
            <w:pStyle w:val="TDC1"/>
            <w:rPr>
              <w:rFonts w:ascii="Calibri" w:eastAsiaTheme="minorEastAsia" w:hAnsi="Calibri" w:cs="Calibri"/>
              <w:b w:val="0"/>
              <w:bCs w:val="0"/>
              <w:caps w:val="0"/>
              <w:kern w:val="2"/>
              <w:sz w:val="22"/>
              <w:szCs w:val="22"/>
              <w:lang w:eastAsia="es-MX"/>
              <w14:ligatures w14:val="standardContextual"/>
            </w:rPr>
          </w:pPr>
          <w:hyperlink w:anchor="_Toc187091080" w:history="1"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2</w:t>
            </w:r>
            <w:r w:rsidRPr="00571FC7">
              <w:rPr>
                <w:rFonts w:ascii="Calibri" w:eastAsiaTheme="minorEastAsia" w:hAnsi="Calibri" w:cs="Calibri"/>
                <w:b w:val="0"/>
                <w:bCs w:val="0"/>
                <w:caps w:val="0"/>
                <w:kern w:val="2"/>
                <w:sz w:val="22"/>
                <w:szCs w:val="22"/>
                <w:lang w:eastAsia="es-MX"/>
                <w14:ligatures w14:val="standardContextual"/>
              </w:rPr>
              <w:tab/>
            </w:r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Especificación funcional detallada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tab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begin"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instrText xml:space="preserve"> PAGEREF _Toc187091080 \h </w:instrTex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separate"/>
            </w:r>
            <w:r w:rsidR="003A6627">
              <w:rPr>
                <w:rFonts w:ascii="Calibri" w:hAnsi="Calibri" w:cs="Calibri"/>
                <w:webHidden/>
                <w:sz w:val="22"/>
                <w:szCs w:val="22"/>
              </w:rPr>
              <w:t>3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end"/>
            </w:r>
          </w:hyperlink>
        </w:p>
        <w:p w14:paraId="1D0B7A3B" w14:textId="51FC6CCD" w:rsidR="008705F0" w:rsidRPr="00571FC7" w:rsidRDefault="008705F0">
          <w:pPr>
            <w:pStyle w:val="TDC2"/>
            <w:rPr>
              <w:rFonts w:ascii="Calibri" w:eastAsiaTheme="minorEastAsia" w:hAnsi="Calibri" w:cs="Calibri"/>
              <w:kern w:val="2"/>
              <w:sz w:val="22"/>
              <w:szCs w:val="22"/>
              <w:lang w:eastAsia="es-MX"/>
              <w14:ligatures w14:val="standardContextual"/>
            </w:rPr>
          </w:pPr>
          <w:hyperlink w:anchor="_Toc187091081" w:history="1"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2.1</w:t>
            </w:r>
            <w:r w:rsidRPr="00571FC7">
              <w:rPr>
                <w:rFonts w:ascii="Calibri" w:eastAsiaTheme="minorEastAsia" w:hAnsi="Calibri" w:cs="Calibri"/>
                <w:kern w:val="2"/>
                <w:sz w:val="22"/>
                <w:szCs w:val="22"/>
                <w:lang w:eastAsia="es-MX"/>
                <w14:ligatures w14:val="standardContextual"/>
              </w:rPr>
              <w:tab/>
            </w:r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Diagrama de flujo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tab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begin"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instrText xml:space="preserve"> PAGEREF _Toc187091081 \h </w:instrTex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separate"/>
            </w:r>
            <w:r w:rsidR="003A6627">
              <w:rPr>
                <w:rFonts w:ascii="Calibri" w:hAnsi="Calibri" w:cs="Calibri"/>
                <w:webHidden/>
                <w:sz w:val="22"/>
                <w:szCs w:val="22"/>
              </w:rPr>
              <w:t>3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end"/>
            </w:r>
          </w:hyperlink>
        </w:p>
        <w:p w14:paraId="5C5CF868" w14:textId="4FEB8C15" w:rsidR="008705F0" w:rsidRPr="00571FC7" w:rsidRDefault="008705F0">
          <w:pPr>
            <w:pStyle w:val="TDC2"/>
            <w:rPr>
              <w:rFonts w:ascii="Calibri" w:eastAsiaTheme="minorEastAsia" w:hAnsi="Calibri" w:cs="Calibri"/>
              <w:kern w:val="2"/>
              <w:sz w:val="22"/>
              <w:szCs w:val="22"/>
              <w:lang w:eastAsia="es-MX"/>
              <w14:ligatures w14:val="standardContextual"/>
            </w:rPr>
          </w:pPr>
          <w:hyperlink w:anchor="_Toc187091082" w:history="1"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2.2</w:t>
            </w:r>
            <w:r w:rsidRPr="00571FC7">
              <w:rPr>
                <w:rFonts w:ascii="Calibri" w:eastAsiaTheme="minorEastAsia" w:hAnsi="Calibri" w:cs="Calibri"/>
                <w:kern w:val="2"/>
                <w:sz w:val="22"/>
                <w:szCs w:val="22"/>
                <w:lang w:eastAsia="es-MX"/>
                <w14:ligatures w14:val="standardContextual"/>
              </w:rPr>
              <w:tab/>
            </w:r>
            <w:r w:rsidRPr="00571FC7">
              <w:rPr>
                <w:rStyle w:val="Hipervnculo"/>
                <w:rFonts w:ascii="Calibri" w:hAnsi="Calibri" w:cs="Calibri"/>
                <w:sz w:val="22"/>
                <w:szCs w:val="22"/>
              </w:rPr>
              <w:t>Diagrama General de Casos de Uso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tab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begin"/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instrText xml:space="preserve"> PAGEREF _Toc187091082 \h </w:instrTex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separate"/>
            </w:r>
            <w:r w:rsidR="003A6627">
              <w:rPr>
                <w:rFonts w:ascii="Calibri" w:hAnsi="Calibri" w:cs="Calibri"/>
                <w:webHidden/>
                <w:sz w:val="22"/>
                <w:szCs w:val="22"/>
              </w:rPr>
              <w:t>5</w:t>
            </w:r>
            <w:r w:rsidRPr="00571FC7">
              <w:rPr>
                <w:rFonts w:ascii="Calibri" w:hAnsi="Calibri" w:cs="Calibri"/>
                <w:webHidden/>
                <w:sz w:val="22"/>
                <w:szCs w:val="22"/>
              </w:rPr>
              <w:fldChar w:fldCharType="end"/>
            </w:r>
          </w:hyperlink>
        </w:p>
        <w:p w14:paraId="3EAB5F00" w14:textId="75B298DA" w:rsidR="00C631BD" w:rsidRPr="00571FC7" w:rsidRDefault="00C631BD">
          <w:r w:rsidRPr="00571FC7">
            <w:rPr>
              <w:rFonts w:ascii="Calibri" w:hAnsi="Calibri" w:cs="Calibri"/>
              <w:b/>
              <w:bCs/>
              <w:sz w:val="22"/>
              <w:szCs w:val="22"/>
            </w:rPr>
            <w:fldChar w:fldCharType="end"/>
          </w:r>
        </w:p>
      </w:sdtContent>
    </w:sdt>
    <w:p w14:paraId="5B9A5BF6" w14:textId="36A80910" w:rsidR="00190049" w:rsidRPr="00571FC7" w:rsidRDefault="00190049" w:rsidP="00C631BD">
      <w:pPr>
        <w:pStyle w:val="TDC1"/>
        <w:tabs>
          <w:tab w:val="clear" w:pos="8630"/>
          <w:tab w:val="left" w:pos="390"/>
          <w:tab w:val="right" w:leader="dot" w:pos="8625"/>
        </w:tabs>
        <w:ind w:left="0" w:firstLine="0"/>
        <w:rPr>
          <w:rFonts w:asciiTheme="minorHAnsi" w:eastAsiaTheme="minorEastAsia" w:hAnsiTheme="minorHAnsi" w:cstheme="minorBidi"/>
          <w:b w:val="0"/>
          <w:bCs w:val="0"/>
          <w:caps w:val="0"/>
          <w:noProof w:val="0"/>
          <w:sz w:val="22"/>
          <w:szCs w:val="22"/>
          <w:lang w:eastAsia="es-419"/>
        </w:rPr>
      </w:pPr>
    </w:p>
    <w:p w14:paraId="363CFF9B" w14:textId="5D0A5F38" w:rsidR="003B9837" w:rsidRPr="00571FC7" w:rsidRDefault="003B9837" w:rsidP="003B9837">
      <w:pPr>
        <w:tabs>
          <w:tab w:val="right" w:leader="dot" w:pos="9000"/>
        </w:tabs>
        <w:ind w:left="1138" w:hanging="720"/>
      </w:pPr>
    </w:p>
    <w:p w14:paraId="273EF52D" w14:textId="77777777" w:rsidR="009569F1" w:rsidRPr="00571FC7" w:rsidRDefault="00BC4265" w:rsidP="00823799">
      <w:pPr>
        <w:pStyle w:val="Instruction"/>
      </w:pPr>
      <w:r w:rsidRPr="00571FC7">
        <w:br w:type="page"/>
      </w:r>
      <w:bookmarkStart w:id="0" w:name="_Toc97359046"/>
      <w:bookmarkStart w:id="1" w:name="_Toc95123614"/>
    </w:p>
    <w:p w14:paraId="35509704" w14:textId="77777777" w:rsidR="00BC4265" w:rsidRPr="00571FC7" w:rsidRDefault="00BC4265">
      <w:pPr>
        <w:pStyle w:val="Instruction"/>
      </w:pPr>
    </w:p>
    <w:p w14:paraId="6FBE3BDB" w14:textId="536120DF" w:rsidR="00C36B4D" w:rsidRPr="00571FC7" w:rsidRDefault="00CB26B6" w:rsidP="00FA3C61">
      <w:pPr>
        <w:pStyle w:val="Ttulo1"/>
        <w:rPr>
          <w:lang w:val="es-MX"/>
        </w:rPr>
      </w:pPr>
      <w:bookmarkStart w:id="2" w:name="_Toc187091077"/>
      <w:bookmarkEnd w:id="0"/>
      <w:bookmarkEnd w:id="1"/>
      <w:r w:rsidRPr="00571FC7">
        <w:rPr>
          <w:lang w:val="es-MX"/>
        </w:rPr>
        <w:t>Especificaciones generales</w:t>
      </w:r>
      <w:bookmarkEnd w:id="2"/>
    </w:p>
    <w:p w14:paraId="700B44BB" w14:textId="2025849B" w:rsidR="00287395" w:rsidRPr="00571FC7" w:rsidRDefault="00CB26B6" w:rsidP="003B9837">
      <w:pPr>
        <w:pStyle w:val="Ttulo2"/>
        <w:rPr>
          <w:color w:val="002060"/>
          <w:sz w:val="28"/>
          <w:szCs w:val="28"/>
        </w:rPr>
      </w:pPr>
      <w:bookmarkStart w:id="3" w:name="_Toc187091078"/>
      <w:r w:rsidRPr="00571FC7">
        <w:rPr>
          <w:color w:val="002060"/>
          <w:sz w:val="28"/>
          <w:szCs w:val="28"/>
        </w:rPr>
        <w:t>Alcance</w:t>
      </w:r>
      <w:bookmarkEnd w:id="3"/>
    </w:p>
    <w:p w14:paraId="044E0726" w14:textId="030AB22C" w:rsidR="00810BF6" w:rsidRPr="003A6627" w:rsidRDefault="00571FC7" w:rsidP="00810BF6">
      <w:pPr>
        <w:rPr>
          <w:rFonts w:asciiTheme="minorHAnsi" w:hAnsiTheme="minorHAnsi" w:cstheme="minorHAnsi"/>
          <w:sz w:val="22"/>
          <w:szCs w:val="22"/>
        </w:rPr>
      </w:pPr>
      <w:r w:rsidRPr="003A6627">
        <w:rPr>
          <w:rFonts w:asciiTheme="minorHAnsi" w:hAnsiTheme="minorHAnsi" w:cstheme="minorHAnsi"/>
          <w:sz w:val="22"/>
          <w:szCs w:val="22"/>
        </w:rPr>
        <w:t xml:space="preserve">El formato único de personal SEP revoluciona la gestión de recursos humanos en las </w:t>
      </w:r>
      <w:proofErr w:type="gramStart"/>
      <w:r w:rsidR="001548C5" w:rsidRPr="003A6627">
        <w:rPr>
          <w:rFonts w:asciiTheme="minorHAnsi" w:hAnsiTheme="minorHAnsi" w:cstheme="minorHAnsi"/>
          <w:sz w:val="22"/>
          <w:szCs w:val="22"/>
        </w:rPr>
        <w:t>Secretaria</w:t>
      </w:r>
      <w:proofErr w:type="gramEnd"/>
      <w:r w:rsidR="001548C5" w:rsidRPr="003A6627">
        <w:rPr>
          <w:rFonts w:asciiTheme="minorHAnsi" w:hAnsiTheme="minorHAnsi" w:cstheme="minorHAnsi"/>
          <w:sz w:val="22"/>
          <w:szCs w:val="22"/>
        </w:rPr>
        <w:t xml:space="preserve"> de Educación</w:t>
      </w:r>
      <w:r w:rsidRPr="003A6627">
        <w:rPr>
          <w:rFonts w:asciiTheme="minorHAnsi" w:hAnsiTheme="minorHAnsi" w:cstheme="minorHAnsi"/>
          <w:sz w:val="22"/>
          <w:szCs w:val="22"/>
        </w:rPr>
        <w:t xml:space="preserve">. Con la implementación de este sistema, se simplifica y agiliza el registro y control de los datos de los trabajadores, garantizando transparencia y eficiencia en los procesos administrativos. </w:t>
      </w:r>
    </w:p>
    <w:p w14:paraId="49B1A7B2" w14:textId="77777777" w:rsidR="005B73F2" w:rsidRPr="003A6627" w:rsidRDefault="006D617E" w:rsidP="00810BF6">
      <w:pPr>
        <w:rPr>
          <w:rFonts w:asciiTheme="minorHAnsi" w:hAnsiTheme="minorHAnsi" w:cstheme="minorHAnsi"/>
          <w:sz w:val="22"/>
          <w:szCs w:val="22"/>
        </w:rPr>
      </w:pPr>
      <w:r w:rsidRPr="003A6627">
        <w:rPr>
          <w:rFonts w:asciiTheme="minorHAnsi" w:hAnsiTheme="minorHAnsi" w:cstheme="minorHAnsi"/>
          <w:sz w:val="22"/>
          <w:szCs w:val="22"/>
        </w:rPr>
        <w:t xml:space="preserve">El FUP o Formato Único de Personal es un documento esencial al contratar al </w:t>
      </w:r>
      <w:proofErr w:type="spellStart"/>
      <w:r w:rsidRPr="003A6627">
        <w:rPr>
          <w:rFonts w:asciiTheme="minorHAnsi" w:hAnsiTheme="minorHAnsi" w:cstheme="minorHAnsi"/>
          <w:sz w:val="22"/>
          <w:szCs w:val="22"/>
        </w:rPr>
        <w:t>personal</w:t>
      </w:r>
      <w:proofErr w:type="spellEnd"/>
      <w:r w:rsidR="00515068" w:rsidRPr="003A6627">
        <w:rPr>
          <w:rFonts w:asciiTheme="minorHAnsi" w:hAnsiTheme="minorHAnsi" w:cstheme="minorHAnsi"/>
          <w:sz w:val="22"/>
          <w:szCs w:val="22"/>
        </w:rPr>
        <w:t xml:space="preserve"> ya que brinda</w:t>
      </w:r>
      <w:r w:rsidRPr="003A6627">
        <w:rPr>
          <w:rFonts w:asciiTheme="minorHAnsi" w:hAnsiTheme="minorHAnsi" w:cstheme="minorHAnsi"/>
          <w:sz w:val="22"/>
          <w:szCs w:val="22"/>
        </w:rPr>
        <w:t xml:space="preserve"> información completa y detallada sobre cada empleado, incluyendo datos personales, antecedentes laborales, formación académica y cualquier otra información relevante. </w:t>
      </w:r>
    </w:p>
    <w:p w14:paraId="311741F8" w14:textId="414384C6" w:rsidR="005C444D" w:rsidRPr="003A6627" w:rsidRDefault="006D617E" w:rsidP="00810BF6">
      <w:pPr>
        <w:rPr>
          <w:rFonts w:asciiTheme="minorHAnsi" w:hAnsiTheme="minorHAnsi" w:cstheme="minorHAnsi"/>
          <w:sz w:val="22"/>
          <w:szCs w:val="22"/>
        </w:rPr>
      </w:pPr>
      <w:r w:rsidRPr="003A6627">
        <w:rPr>
          <w:rFonts w:asciiTheme="minorHAnsi" w:hAnsiTheme="minorHAnsi" w:cstheme="minorHAnsi"/>
          <w:sz w:val="22"/>
          <w:szCs w:val="22"/>
        </w:rPr>
        <w:t xml:space="preserve">Es una herramienta fundamental para gestionar de manera eficiente el recurso humano de </w:t>
      </w:r>
      <w:r w:rsidR="008C5354" w:rsidRPr="003A6627">
        <w:rPr>
          <w:rFonts w:asciiTheme="minorHAnsi" w:hAnsiTheme="minorHAnsi" w:cstheme="minorHAnsi"/>
          <w:sz w:val="22"/>
          <w:szCs w:val="22"/>
        </w:rPr>
        <w:t xml:space="preserve">la </w:t>
      </w:r>
      <w:proofErr w:type="gramStart"/>
      <w:r w:rsidR="008C5354" w:rsidRPr="003A6627">
        <w:rPr>
          <w:rFonts w:asciiTheme="minorHAnsi" w:hAnsiTheme="minorHAnsi" w:cstheme="minorHAnsi"/>
          <w:sz w:val="22"/>
          <w:szCs w:val="22"/>
        </w:rPr>
        <w:t>Secretaria</w:t>
      </w:r>
      <w:proofErr w:type="gramEnd"/>
      <w:r w:rsidRPr="003A6627">
        <w:rPr>
          <w:rFonts w:asciiTheme="minorHAnsi" w:hAnsiTheme="minorHAnsi" w:cstheme="minorHAnsi"/>
          <w:sz w:val="22"/>
          <w:szCs w:val="22"/>
        </w:rPr>
        <w:t>, ya que permite tener un registro actualizado y ordenado de cada trabajador</w:t>
      </w:r>
      <w:r w:rsidR="00146057" w:rsidRPr="003A6627">
        <w:rPr>
          <w:rFonts w:asciiTheme="minorHAnsi" w:hAnsiTheme="minorHAnsi" w:cstheme="minorHAnsi"/>
          <w:sz w:val="22"/>
          <w:szCs w:val="22"/>
        </w:rPr>
        <w:t>,</w:t>
      </w:r>
      <w:r w:rsidR="001548C5" w:rsidRPr="003A6627">
        <w:rPr>
          <w:rFonts w:asciiTheme="minorHAnsi" w:hAnsiTheme="minorHAnsi" w:cstheme="minorHAnsi"/>
          <w:sz w:val="22"/>
          <w:szCs w:val="22"/>
        </w:rPr>
        <w:t xml:space="preserve"> </w:t>
      </w:r>
      <w:r w:rsidRPr="003A6627">
        <w:rPr>
          <w:rFonts w:asciiTheme="minorHAnsi" w:hAnsiTheme="minorHAnsi" w:cstheme="minorHAnsi"/>
          <w:sz w:val="22"/>
          <w:szCs w:val="22"/>
        </w:rPr>
        <w:t>es un documento clave que garantiza una contratación adecuada y un seguimiento eficiente del personal en una empresa</w:t>
      </w:r>
      <w:r w:rsidR="00227C44" w:rsidRPr="003A6627">
        <w:rPr>
          <w:rFonts w:asciiTheme="minorHAnsi" w:hAnsiTheme="minorHAnsi" w:cstheme="minorHAnsi"/>
          <w:sz w:val="22"/>
          <w:szCs w:val="22"/>
        </w:rPr>
        <w:t xml:space="preserve">, asegurando </w:t>
      </w:r>
      <w:r w:rsidR="005C444D" w:rsidRPr="003A6627">
        <w:rPr>
          <w:rFonts w:asciiTheme="minorHAnsi" w:hAnsiTheme="minorHAnsi" w:cstheme="minorHAnsi"/>
          <w:sz w:val="22"/>
          <w:szCs w:val="22"/>
        </w:rPr>
        <w:t>realizar pagos de manera eficiente y segura</w:t>
      </w:r>
      <w:r w:rsidR="00227C44" w:rsidRPr="003A6627">
        <w:rPr>
          <w:rFonts w:asciiTheme="minorHAnsi" w:hAnsiTheme="minorHAnsi" w:cstheme="minorHAnsi"/>
          <w:sz w:val="22"/>
          <w:szCs w:val="22"/>
        </w:rPr>
        <w:t xml:space="preserve"> incluyendo</w:t>
      </w:r>
      <w:r w:rsidR="003A6627" w:rsidRPr="003A6627">
        <w:rPr>
          <w:rFonts w:asciiTheme="minorHAnsi" w:hAnsiTheme="minorHAnsi" w:cstheme="minorHAnsi"/>
          <w:sz w:val="22"/>
          <w:szCs w:val="22"/>
        </w:rPr>
        <w:t xml:space="preserve"> </w:t>
      </w:r>
      <w:r w:rsidR="005C444D" w:rsidRPr="003A6627">
        <w:rPr>
          <w:rFonts w:asciiTheme="minorHAnsi" w:hAnsiTheme="minorHAnsi" w:cstheme="minorHAnsi"/>
          <w:sz w:val="22"/>
          <w:szCs w:val="22"/>
        </w:rPr>
        <w:t xml:space="preserve">información detallada sobre el concepto de pago y el monto a </w:t>
      </w:r>
      <w:r w:rsidR="00787794" w:rsidRPr="003A6627">
        <w:rPr>
          <w:rFonts w:asciiTheme="minorHAnsi" w:hAnsiTheme="minorHAnsi" w:cstheme="minorHAnsi"/>
          <w:sz w:val="22"/>
          <w:szCs w:val="22"/>
        </w:rPr>
        <w:t>pagar.</w:t>
      </w:r>
    </w:p>
    <w:tbl>
      <w:tblPr>
        <w:tblpPr w:leftFromText="180" w:rightFromText="180" w:vertAnchor="text" w:horzAnchor="margin" w:tblpY="419"/>
        <w:tblW w:w="14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3118"/>
        <w:gridCol w:w="1843"/>
        <w:gridCol w:w="2410"/>
        <w:gridCol w:w="5109"/>
      </w:tblGrid>
      <w:tr w:rsidR="00C927F8" w:rsidRPr="00571FC7" w14:paraId="501A930C" w14:textId="7D2A9BB6" w:rsidTr="00C927F8">
        <w:trPr>
          <w:cantSplit/>
        </w:trPr>
        <w:tc>
          <w:tcPr>
            <w:tcW w:w="2122" w:type="dxa"/>
            <w:shd w:val="clear" w:color="auto" w:fill="002060"/>
            <w:vAlign w:val="center"/>
          </w:tcPr>
          <w:p w14:paraId="10CEF109" w14:textId="68558425" w:rsidR="00C927F8" w:rsidRPr="00571FC7" w:rsidRDefault="00C927F8" w:rsidP="00C927F8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71FC7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Proposito</w:t>
            </w:r>
            <w:proofErr w:type="spellEnd"/>
          </w:p>
        </w:tc>
        <w:tc>
          <w:tcPr>
            <w:tcW w:w="7371" w:type="dxa"/>
            <w:gridSpan w:val="3"/>
          </w:tcPr>
          <w:p w14:paraId="6E01A4C2" w14:textId="178187D4" w:rsidR="00C927F8" w:rsidRPr="00571FC7" w:rsidRDefault="00C927F8" w:rsidP="00C927F8">
            <w:pPr>
              <w:jc w:val="left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109" w:type="dxa"/>
          </w:tcPr>
          <w:p w14:paraId="66A48F53" w14:textId="36C440AA" w:rsidR="00C927F8" w:rsidRPr="00571FC7" w:rsidRDefault="00C927F8" w:rsidP="00C927F8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927F8" w:rsidRPr="00571FC7" w14:paraId="1A342F83" w14:textId="77777777" w:rsidTr="00C927F8">
        <w:trPr>
          <w:gridAfter w:val="1"/>
          <w:wAfter w:w="5109" w:type="dxa"/>
          <w:cantSplit/>
          <w:trHeight w:val="478"/>
        </w:trPr>
        <w:tc>
          <w:tcPr>
            <w:tcW w:w="2122" w:type="dxa"/>
            <w:shd w:val="clear" w:color="auto" w:fill="002060"/>
            <w:vAlign w:val="center"/>
          </w:tcPr>
          <w:p w14:paraId="268814D8" w14:textId="49A6F838" w:rsidR="00C927F8" w:rsidRPr="00571FC7" w:rsidRDefault="00C927F8" w:rsidP="00C927F8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571FC7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Actores:</w:t>
            </w:r>
          </w:p>
        </w:tc>
        <w:tc>
          <w:tcPr>
            <w:tcW w:w="7371" w:type="dxa"/>
            <w:gridSpan w:val="3"/>
            <w:vAlign w:val="center"/>
          </w:tcPr>
          <w:p w14:paraId="039C31EE" w14:textId="50AC2EC6" w:rsidR="00C927F8" w:rsidRPr="00571FC7" w:rsidRDefault="0088279C" w:rsidP="000C301F">
            <w:pPr>
              <w:pStyle w:val="TableText0"/>
              <w:numPr>
                <w:ilvl w:val="0"/>
                <w:numId w:val="21"/>
              </w:numPr>
              <w:spacing w:before="40" w:after="40"/>
              <w:rPr>
                <w:rFonts w:asciiTheme="minorHAnsi" w:eastAsia="Calibri" w:hAnsiTheme="minorHAnsi" w:cstheme="minorHAnsi"/>
                <w:noProof w:val="0"/>
                <w:sz w:val="22"/>
                <w:szCs w:val="22"/>
                <w:lang w:val="es-MX"/>
              </w:rPr>
            </w:pPr>
            <w:r w:rsidRPr="00571FC7">
              <w:rPr>
                <w:rFonts w:asciiTheme="minorHAnsi" w:eastAsia="Calibri" w:hAnsiTheme="minorHAnsi" w:cstheme="minorHAnsi"/>
                <w:noProof w:val="0"/>
                <w:sz w:val="22"/>
                <w:szCs w:val="22"/>
                <w:lang w:val="es-MX"/>
              </w:rPr>
              <w:t>Departamento de Plazas Estatales, dependiendo el nivel escolar.</w:t>
            </w:r>
          </w:p>
        </w:tc>
      </w:tr>
      <w:tr w:rsidR="00C927F8" w:rsidRPr="00571FC7" w14:paraId="4EB0C65B" w14:textId="77777777" w:rsidTr="00C927F8">
        <w:trPr>
          <w:gridAfter w:val="1"/>
          <w:wAfter w:w="5109" w:type="dxa"/>
          <w:cantSplit/>
        </w:trPr>
        <w:tc>
          <w:tcPr>
            <w:tcW w:w="2122" w:type="dxa"/>
            <w:shd w:val="clear" w:color="auto" w:fill="002060"/>
            <w:vAlign w:val="center"/>
          </w:tcPr>
          <w:p w14:paraId="5F0F62F8" w14:textId="100A6BF9" w:rsidR="00C927F8" w:rsidRPr="00571FC7" w:rsidRDefault="00F76FF3" w:rsidP="00C927F8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571FC7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3118" w:type="dxa"/>
            <w:vAlign w:val="center"/>
          </w:tcPr>
          <w:p w14:paraId="12D9DB00" w14:textId="49B39133" w:rsidR="00F76FF3" w:rsidRPr="00571FC7" w:rsidRDefault="00F76FF3" w:rsidP="000C301F">
            <w:pPr>
              <w:pStyle w:val="Prrafodelista"/>
              <w:widowControl w:val="0"/>
              <w:numPr>
                <w:ilvl w:val="0"/>
                <w:numId w:val="33"/>
              </w:numPr>
              <w:spacing w:after="0"/>
              <w:jc w:val="both"/>
              <w:rPr>
                <w:rFonts w:asciiTheme="minorHAnsi" w:eastAsia="Times New Roman" w:hAnsiTheme="minorHAnsi" w:cstheme="minorHAnsi"/>
                <w:lang w:val="es-MX"/>
              </w:rPr>
            </w:pPr>
            <w:r w:rsidRPr="00571FC7">
              <w:rPr>
                <w:rFonts w:asciiTheme="minorHAnsi" w:eastAsia="Times New Roman" w:hAnsiTheme="minorHAnsi" w:cstheme="minorHAnsi"/>
                <w:lang w:val="es-MX"/>
              </w:rPr>
              <w:t xml:space="preserve">Todos los </w:t>
            </w:r>
            <w:r w:rsidR="0088279C" w:rsidRPr="00571FC7">
              <w:rPr>
                <w:rFonts w:asciiTheme="minorHAnsi" w:eastAsia="Times New Roman" w:hAnsiTheme="minorHAnsi" w:cstheme="minorHAnsi"/>
                <w:lang w:val="es-MX"/>
              </w:rPr>
              <w:t>movimientos deben haber sido registrados en el sistema.</w:t>
            </w:r>
          </w:p>
          <w:p w14:paraId="6C54AEA4" w14:textId="518C54E8" w:rsidR="00C927F8" w:rsidRPr="00571FC7" w:rsidRDefault="00AB5C73" w:rsidP="000C301F">
            <w:pPr>
              <w:pStyle w:val="comment"/>
              <w:numPr>
                <w:ilvl w:val="0"/>
                <w:numId w:val="33"/>
              </w:numPr>
              <w:spacing w:line="259" w:lineRule="auto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571FC7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Todos los empleados debes estar filiados en el sistema.</w:t>
            </w:r>
          </w:p>
        </w:tc>
        <w:tc>
          <w:tcPr>
            <w:tcW w:w="1843" w:type="dxa"/>
            <w:shd w:val="clear" w:color="auto" w:fill="002060"/>
            <w:vAlign w:val="center"/>
          </w:tcPr>
          <w:p w14:paraId="07BCAEA9" w14:textId="1F23727F" w:rsidR="00C927F8" w:rsidRPr="00571FC7" w:rsidRDefault="00C927F8" w:rsidP="00C927F8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1FC7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Submódulo:</w:t>
            </w:r>
          </w:p>
        </w:tc>
        <w:tc>
          <w:tcPr>
            <w:tcW w:w="2410" w:type="dxa"/>
            <w:vAlign w:val="center"/>
          </w:tcPr>
          <w:p w14:paraId="6C853E37" w14:textId="00FB77B8" w:rsidR="00C927F8" w:rsidRPr="00571FC7" w:rsidRDefault="00C927F8" w:rsidP="00C927F8">
            <w:pPr>
              <w:pStyle w:val="comment"/>
              <w:jc w:val="left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</w:p>
        </w:tc>
      </w:tr>
      <w:tr w:rsidR="00C927F8" w:rsidRPr="00571FC7" w14:paraId="4E33D1B6" w14:textId="77777777" w:rsidTr="00C927F8">
        <w:trPr>
          <w:gridAfter w:val="1"/>
          <w:wAfter w:w="5109" w:type="dxa"/>
          <w:cantSplit/>
        </w:trPr>
        <w:tc>
          <w:tcPr>
            <w:tcW w:w="2122" w:type="dxa"/>
            <w:shd w:val="clear" w:color="auto" w:fill="002060"/>
            <w:vAlign w:val="center"/>
          </w:tcPr>
          <w:p w14:paraId="37687AAD" w14:textId="57E3285A" w:rsidR="00C927F8" w:rsidRPr="00571FC7" w:rsidRDefault="00F76FF3" w:rsidP="00C927F8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571FC7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Postcondiciones</w:t>
            </w:r>
          </w:p>
        </w:tc>
        <w:tc>
          <w:tcPr>
            <w:tcW w:w="3118" w:type="dxa"/>
            <w:vAlign w:val="center"/>
          </w:tcPr>
          <w:p w14:paraId="3E3704FB" w14:textId="18182295" w:rsidR="00C927F8" w:rsidRPr="00571FC7" w:rsidRDefault="00AB5C73" w:rsidP="000C301F">
            <w:pPr>
              <w:pStyle w:val="TableText0"/>
              <w:numPr>
                <w:ilvl w:val="0"/>
                <w:numId w:val="34"/>
              </w:numPr>
              <w:spacing w:before="40" w:after="40"/>
              <w:jc w:val="both"/>
              <w:rPr>
                <w:rFonts w:asciiTheme="minorHAnsi" w:hAnsiTheme="minorHAnsi" w:cstheme="minorHAnsi"/>
                <w:noProof w:val="0"/>
                <w:sz w:val="22"/>
                <w:szCs w:val="22"/>
                <w:lang w:val="es-MX"/>
              </w:rPr>
            </w:pPr>
            <w:r w:rsidRPr="00571FC7">
              <w:rPr>
                <w:rFonts w:asciiTheme="minorHAnsi" w:hAnsiTheme="minorHAnsi" w:cstheme="minorHAnsi"/>
                <w:noProof w:val="0"/>
                <w:sz w:val="22"/>
                <w:szCs w:val="22"/>
                <w:lang w:val="es-MX"/>
              </w:rPr>
              <w:t>S</w:t>
            </w:r>
            <w:r w:rsidR="00AF6A5C" w:rsidRPr="00571FC7">
              <w:rPr>
                <w:rFonts w:asciiTheme="minorHAnsi" w:hAnsiTheme="minorHAnsi" w:cstheme="minorHAnsi"/>
                <w:noProof w:val="0"/>
                <w:sz w:val="22"/>
                <w:szCs w:val="22"/>
                <w:lang w:val="es-MX"/>
              </w:rPr>
              <w:t xml:space="preserve">e tiene el control y </w:t>
            </w:r>
            <w:proofErr w:type="gramStart"/>
            <w:r w:rsidR="00AF6A5C" w:rsidRPr="00571FC7">
              <w:rPr>
                <w:rFonts w:asciiTheme="minorHAnsi" w:hAnsiTheme="minorHAnsi" w:cstheme="minorHAnsi"/>
                <w:noProof w:val="0"/>
                <w:sz w:val="22"/>
                <w:szCs w:val="22"/>
                <w:lang w:val="es-MX"/>
              </w:rPr>
              <w:t>registro  puntual</w:t>
            </w:r>
            <w:proofErr w:type="gramEnd"/>
            <w:r w:rsidR="00AF6A5C" w:rsidRPr="00571FC7">
              <w:rPr>
                <w:rFonts w:asciiTheme="minorHAnsi" w:hAnsiTheme="minorHAnsi" w:cstheme="minorHAnsi"/>
                <w:noProof w:val="0"/>
                <w:sz w:val="22"/>
                <w:szCs w:val="22"/>
                <w:lang w:val="es-MX"/>
              </w:rPr>
              <w:t xml:space="preserve"> de cada movimiento.</w:t>
            </w:r>
          </w:p>
        </w:tc>
        <w:tc>
          <w:tcPr>
            <w:tcW w:w="1843" w:type="dxa"/>
            <w:shd w:val="clear" w:color="auto" w:fill="002060"/>
            <w:vAlign w:val="center"/>
          </w:tcPr>
          <w:p w14:paraId="5FC6EB9F" w14:textId="5B3A3DDD" w:rsidR="00C927F8" w:rsidRPr="00571FC7" w:rsidRDefault="00C927F8" w:rsidP="00C927F8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1FC7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Usuarios simultáneos:</w:t>
            </w:r>
          </w:p>
        </w:tc>
        <w:tc>
          <w:tcPr>
            <w:tcW w:w="2410" w:type="dxa"/>
            <w:vAlign w:val="center"/>
          </w:tcPr>
          <w:p w14:paraId="6D4A15D1" w14:textId="037146C3" w:rsidR="00C927F8" w:rsidRPr="00571FC7" w:rsidRDefault="00C927F8" w:rsidP="00C927F8">
            <w:pPr>
              <w:pStyle w:val="TableText0"/>
              <w:spacing w:before="40" w:after="40"/>
              <w:rPr>
                <w:rFonts w:asciiTheme="minorHAnsi" w:hAnsiTheme="minorHAnsi" w:cstheme="minorHAnsi"/>
                <w:noProof w:val="0"/>
                <w:sz w:val="22"/>
                <w:szCs w:val="22"/>
                <w:u w:val="single"/>
                <w:lang w:val="es-MX"/>
              </w:rPr>
            </w:pPr>
          </w:p>
        </w:tc>
      </w:tr>
      <w:tr w:rsidR="00C927F8" w:rsidRPr="00571FC7" w14:paraId="79522814" w14:textId="77777777" w:rsidTr="00C927F8">
        <w:trPr>
          <w:gridAfter w:val="1"/>
          <w:wAfter w:w="5109" w:type="dxa"/>
          <w:cantSplit/>
        </w:trPr>
        <w:tc>
          <w:tcPr>
            <w:tcW w:w="2122" w:type="dxa"/>
            <w:shd w:val="clear" w:color="auto" w:fill="002060"/>
            <w:vAlign w:val="center"/>
          </w:tcPr>
          <w:p w14:paraId="06F81F9D" w14:textId="02F14513" w:rsidR="00C927F8" w:rsidRPr="00571FC7" w:rsidRDefault="00C927F8" w:rsidP="00C927F8">
            <w:pPr>
              <w:jc w:val="left"/>
              <w:rPr>
                <w:rFonts w:ascii="Tahoma" w:hAnsi="Tahoma" w:cs="Tahoma"/>
                <w:b/>
                <w:color w:val="FFFFFF" w:themeColor="background1"/>
              </w:rPr>
            </w:pPr>
            <w:r w:rsidRPr="00571FC7">
              <w:rPr>
                <w:rFonts w:ascii="Tahoma" w:hAnsi="Tahoma" w:cs="Tahoma"/>
                <w:b/>
                <w:color w:val="FFFFFF" w:themeColor="background1"/>
                <w:u w:val="single"/>
              </w:rPr>
              <w:t>Transacciones de sistema</w:t>
            </w:r>
            <w:r w:rsidRPr="00571FC7">
              <w:rPr>
                <w:rFonts w:ascii="Tahoma" w:hAnsi="Tahoma" w:cs="Tahoma"/>
                <w:b/>
                <w:color w:val="FFFFFF" w:themeColor="background1"/>
              </w:rPr>
              <w:t xml:space="preserve"> / Componentes:</w:t>
            </w:r>
          </w:p>
        </w:tc>
        <w:tc>
          <w:tcPr>
            <w:tcW w:w="3118" w:type="dxa"/>
            <w:vAlign w:val="center"/>
          </w:tcPr>
          <w:p w14:paraId="77E1721E" w14:textId="2BB4584B" w:rsidR="00C927F8" w:rsidRPr="00571FC7" w:rsidRDefault="00C927F8" w:rsidP="00C927F8">
            <w:pPr>
              <w:pStyle w:val="TableText0"/>
              <w:spacing w:before="40" w:after="40"/>
              <w:rPr>
                <w:rFonts w:ascii="Tahoma" w:hAnsi="Tahoma" w:cs="Tahoma"/>
                <w:noProof w:val="0"/>
                <w:sz w:val="24"/>
                <w:szCs w:val="24"/>
                <w:lang w:val="es-MX"/>
              </w:rPr>
            </w:pPr>
          </w:p>
        </w:tc>
        <w:tc>
          <w:tcPr>
            <w:tcW w:w="1843" w:type="dxa"/>
            <w:shd w:val="clear" w:color="auto" w:fill="002060"/>
            <w:vAlign w:val="center"/>
          </w:tcPr>
          <w:p w14:paraId="1EE3EFEC" w14:textId="5179BAA8" w:rsidR="00C927F8" w:rsidRPr="00571FC7" w:rsidRDefault="00C927F8" w:rsidP="00C927F8">
            <w:pPr>
              <w:jc w:val="left"/>
              <w:rPr>
                <w:rFonts w:ascii="Tahoma" w:hAnsi="Tahoma" w:cs="Tahoma"/>
                <w:b/>
                <w:color w:val="FFFFFF" w:themeColor="background1"/>
              </w:rPr>
            </w:pPr>
            <w:r w:rsidRPr="00571FC7">
              <w:rPr>
                <w:rFonts w:ascii="Tahoma" w:hAnsi="Tahoma" w:cs="Tahoma"/>
                <w:b/>
                <w:color w:val="FFFFFF" w:themeColor="background1"/>
              </w:rPr>
              <w:t>Frecuencia de uso:</w:t>
            </w:r>
          </w:p>
        </w:tc>
        <w:sdt>
          <w:sdtPr>
            <w:rPr>
              <w:noProof w:val="0"/>
              <w:lang w:val="es-MX"/>
            </w:rPr>
            <w:id w:val="439891307"/>
            <w:placeholder>
              <w:docPart w:val="1D7FB42F42E8489D85AE59A59EE59223"/>
            </w:placeholder>
            <w:dropDownList>
              <w:listItem w:value="Elija un elemento."/>
              <w:listItem w:displayText="De única vez" w:value="De única vez"/>
              <w:listItem w:displayText="Diario" w:value="Diario"/>
              <w:listItem w:displayText="Semanal" w:value="Semanal"/>
              <w:listItem w:displayText="Mensual" w:value="Mensual"/>
              <w:listItem w:displayText="Bimestral" w:value="Bimestral"/>
              <w:listItem w:displayText="Trimestral" w:value="Trimestral"/>
              <w:listItem w:displayText="Semestral" w:value="Semestral"/>
              <w:listItem w:displayText="Anual" w:value="Anual"/>
              <w:listItem w:displayText="Bajo Demanda" w:value="Bajo Demanda"/>
              <w:listItem w:displayText="Otro" w:value="Otro"/>
            </w:dropDownList>
          </w:sdtPr>
          <w:sdtEndPr/>
          <w:sdtContent>
            <w:tc>
              <w:tcPr>
                <w:tcW w:w="2410" w:type="dxa"/>
                <w:vAlign w:val="center"/>
              </w:tcPr>
              <w:p w14:paraId="2977F080" w14:textId="6A332C56" w:rsidR="00C927F8" w:rsidRPr="00571FC7" w:rsidRDefault="00C927F8" w:rsidP="00C927F8">
                <w:pPr>
                  <w:pStyle w:val="TableText0"/>
                  <w:spacing w:before="40" w:after="40"/>
                  <w:rPr>
                    <w:rFonts w:ascii="Tahoma" w:hAnsi="Tahoma" w:cs="Tahoma"/>
                    <w:noProof w:val="0"/>
                    <w:sz w:val="24"/>
                    <w:szCs w:val="24"/>
                    <w:lang w:val="es-MX"/>
                  </w:rPr>
                </w:pPr>
                <w:r w:rsidRPr="00571FC7">
                  <w:rPr>
                    <w:noProof w:val="0"/>
                    <w:lang w:val="es-MX"/>
                  </w:rPr>
                  <w:t>Diario</w:t>
                </w:r>
              </w:p>
            </w:tc>
          </w:sdtContent>
        </w:sdt>
      </w:tr>
      <w:tr w:rsidR="00C927F8" w:rsidRPr="00571FC7" w14:paraId="534B6983" w14:textId="77777777" w:rsidTr="00C927F8">
        <w:trPr>
          <w:gridAfter w:val="1"/>
          <w:wAfter w:w="5109" w:type="dxa"/>
          <w:cantSplit/>
        </w:trPr>
        <w:tc>
          <w:tcPr>
            <w:tcW w:w="2122" w:type="dxa"/>
            <w:shd w:val="clear" w:color="auto" w:fill="002060"/>
            <w:vAlign w:val="center"/>
          </w:tcPr>
          <w:p w14:paraId="56526BAD" w14:textId="7043DF6B" w:rsidR="00C927F8" w:rsidRPr="00571FC7" w:rsidRDefault="00C927F8" w:rsidP="00C927F8">
            <w:pPr>
              <w:jc w:val="left"/>
              <w:rPr>
                <w:rFonts w:ascii="Tahoma" w:hAnsi="Tahoma" w:cs="Tahoma"/>
                <w:b/>
                <w:color w:val="FFFFFF" w:themeColor="background1"/>
                <w:u w:val="single"/>
              </w:rPr>
            </w:pPr>
            <w:r w:rsidRPr="00571FC7">
              <w:rPr>
                <w:rFonts w:ascii="Tahoma" w:hAnsi="Tahoma" w:cs="Tahoma"/>
                <w:b/>
                <w:color w:val="FFFFFF" w:themeColor="background1"/>
                <w:u w:val="single"/>
              </w:rPr>
              <w:t>Beneficios esperados:</w:t>
            </w:r>
          </w:p>
        </w:tc>
        <w:tc>
          <w:tcPr>
            <w:tcW w:w="7371" w:type="dxa"/>
            <w:gridSpan w:val="3"/>
            <w:tcBorders>
              <w:bottom w:val="single" w:sz="4" w:space="0" w:color="auto"/>
            </w:tcBorders>
            <w:vAlign w:val="center"/>
          </w:tcPr>
          <w:p w14:paraId="54978162" w14:textId="40AC0A97" w:rsidR="00C927F8" w:rsidRPr="00571FC7" w:rsidRDefault="00C927F8" w:rsidP="00C927F8">
            <w:pPr>
              <w:spacing w:line="259" w:lineRule="auto"/>
              <w:jc w:val="left"/>
              <w:rPr>
                <w:rFonts w:cs="Arial"/>
              </w:rPr>
            </w:pPr>
          </w:p>
        </w:tc>
      </w:tr>
    </w:tbl>
    <w:p w14:paraId="18C99F32" w14:textId="26942305" w:rsidR="00176E76" w:rsidRPr="00571FC7" w:rsidRDefault="00176E76" w:rsidP="00692749">
      <w:pPr>
        <w:rPr>
          <w:i/>
          <w:sz w:val="22"/>
          <w:szCs w:val="22"/>
        </w:rPr>
      </w:pPr>
    </w:p>
    <w:p w14:paraId="088F3FA8" w14:textId="68D62A0E" w:rsidR="00692749" w:rsidRPr="00571FC7" w:rsidRDefault="00CD5CDD" w:rsidP="00491247">
      <w:pPr>
        <w:pStyle w:val="Ttulo2"/>
        <w:rPr>
          <w:color w:val="002060"/>
          <w:sz w:val="28"/>
          <w:szCs w:val="28"/>
        </w:rPr>
      </w:pPr>
      <w:bookmarkStart w:id="4" w:name="_Toc187091079"/>
      <w:r w:rsidRPr="00571FC7">
        <w:rPr>
          <w:color w:val="002060"/>
          <w:sz w:val="28"/>
          <w:szCs w:val="28"/>
        </w:rPr>
        <w:t>Documentos relacionados</w:t>
      </w:r>
      <w:bookmarkEnd w:id="4"/>
    </w:p>
    <w:p w14:paraId="2A8204C8" w14:textId="77777777" w:rsidR="009B115B" w:rsidRPr="00571FC7" w:rsidRDefault="009B115B" w:rsidP="009B115B"/>
    <w:p w14:paraId="7ED45B23" w14:textId="77777777" w:rsidR="0000587A" w:rsidRPr="00571FC7" w:rsidRDefault="0000587A" w:rsidP="006927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6846"/>
      </w:tblGrid>
      <w:tr w:rsidR="00504F88" w:rsidRPr="00571FC7" w14:paraId="0F37F887" w14:textId="77777777" w:rsidTr="00CD5CDD">
        <w:trPr>
          <w:trHeight w:val="567"/>
        </w:trPr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8F96C09" w14:textId="6E74BDD1" w:rsidR="00504F88" w:rsidRPr="00571FC7" w:rsidRDefault="00CD5CDD" w:rsidP="00CD5CDD">
            <w:pPr>
              <w:jc w:val="left"/>
              <w:rPr>
                <w:rFonts w:ascii="Tahoma" w:hAnsi="Tahoma" w:cs="Tahoma"/>
                <w:b/>
                <w:bCs/>
                <w:color w:val="FFFFFF" w:themeColor="background1"/>
              </w:rPr>
            </w:pPr>
            <w:r w:rsidRPr="00571FC7">
              <w:rPr>
                <w:rFonts w:ascii="Tahoma" w:hAnsi="Tahoma" w:cs="Tahoma"/>
                <w:b/>
                <w:color w:val="FFFFFF" w:themeColor="background1"/>
              </w:rPr>
              <w:t>Especificaciones técnicas</w:t>
            </w:r>
          </w:p>
        </w:tc>
        <w:tc>
          <w:tcPr>
            <w:tcW w:w="3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26E23" w14:textId="25F194EA" w:rsidR="005508E7" w:rsidRPr="00571FC7" w:rsidRDefault="005508E7" w:rsidP="00CD5CDD">
            <w:pPr>
              <w:jc w:val="left"/>
              <w:rPr>
                <w:rFonts w:cs="Arial"/>
              </w:rPr>
            </w:pPr>
          </w:p>
        </w:tc>
      </w:tr>
      <w:tr w:rsidR="005E63A8" w:rsidRPr="00571FC7" w14:paraId="4B0A58D6" w14:textId="77777777" w:rsidTr="00CD5CDD">
        <w:trPr>
          <w:trHeight w:val="567"/>
        </w:trPr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71461547" w14:textId="6CDDE7AC" w:rsidR="005E63A8" w:rsidRPr="00571FC7" w:rsidRDefault="00CD5CDD" w:rsidP="00CD5CDD">
            <w:pPr>
              <w:jc w:val="left"/>
              <w:rPr>
                <w:rFonts w:ascii="Tahoma" w:hAnsi="Tahoma" w:cs="Tahoma"/>
                <w:b/>
                <w:bCs/>
                <w:color w:val="FFFFFF" w:themeColor="background1"/>
              </w:rPr>
            </w:pPr>
            <w:r w:rsidRPr="00571FC7">
              <w:rPr>
                <w:rFonts w:ascii="Tahoma" w:hAnsi="Tahoma" w:cs="Tahoma"/>
                <w:b/>
                <w:color w:val="FFFFFF" w:themeColor="background1"/>
              </w:rPr>
              <w:t>Otros documentos</w:t>
            </w:r>
          </w:p>
        </w:tc>
        <w:tc>
          <w:tcPr>
            <w:tcW w:w="3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B3483" w14:textId="231F186D" w:rsidR="005E63A8" w:rsidRPr="00571FC7" w:rsidRDefault="005E63A8" w:rsidP="00CD5CDD">
            <w:pPr>
              <w:jc w:val="left"/>
              <w:rPr>
                <w:rFonts w:cs="Arial"/>
                <w:i/>
                <w:iCs/>
                <w:color w:val="000000" w:themeColor="text1"/>
              </w:rPr>
            </w:pPr>
          </w:p>
        </w:tc>
      </w:tr>
    </w:tbl>
    <w:p w14:paraId="7541327C" w14:textId="613AB941" w:rsidR="002240A6" w:rsidRPr="00571FC7" w:rsidRDefault="002240A6" w:rsidP="002240A6">
      <w:bookmarkStart w:id="5" w:name="_Toc140480411"/>
      <w:bookmarkStart w:id="6" w:name="_Toc63843664"/>
      <w:bookmarkStart w:id="7" w:name="_Toc63844235"/>
      <w:bookmarkStart w:id="8" w:name="_Toc63844972"/>
      <w:bookmarkStart w:id="9" w:name="_Toc63845242"/>
    </w:p>
    <w:p w14:paraId="24E1D658" w14:textId="77777777" w:rsidR="002240A6" w:rsidRPr="00571FC7" w:rsidRDefault="002240A6" w:rsidP="002240A6"/>
    <w:p w14:paraId="6E53E49B" w14:textId="4EBF495C" w:rsidR="00A62F23" w:rsidRPr="00571FC7" w:rsidRDefault="00CD5CDD" w:rsidP="00DD597C">
      <w:pPr>
        <w:pStyle w:val="Ttulo1"/>
        <w:rPr>
          <w:lang w:val="es-MX"/>
        </w:rPr>
      </w:pPr>
      <w:bookmarkStart w:id="10" w:name="_Toc187091080"/>
      <w:bookmarkStart w:id="11" w:name="_Toc48019172"/>
      <w:bookmarkStart w:id="12" w:name="_Toc140480420"/>
      <w:bookmarkEnd w:id="5"/>
      <w:r w:rsidRPr="00571FC7">
        <w:rPr>
          <w:lang w:val="es-MX"/>
        </w:rPr>
        <w:t>Especificación funcional detallada</w:t>
      </w:r>
      <w:bookmarkEnd w:id="10"/>
    </w:p>
    <w:p w14:paraId="26222014" w14:textId="3CB99897" w:rsidR="00DE3813" w:rsidRPr="00571FC7" w:rsidRDefault="00CD5CDD" w:rsidP="00DE3813">
      <w:pPr>
        <w:pStyle w:val="Ttulo2"/>
        <w:rPr>
          <w:color w:val="0F243E" w:themeColor="text2" w:themeShade="80"/>
          <w:sz w:val="28"/>
          <w:szCs w:val="28"/>
        </w:rPr>
      </w:pPr>
      <w:bookmarkStart w:id="13" w:name="_Toc187091081"/>
      <w:r w:rsidRPr="00571FC7">
        <w:rPr>
          <w:color w:val="0F243E" w:themeColor="text2" w:themeShade="80"/>
          <w:sz w:val="28"/>
          <w:szCs w:val="28"/>
        </w:rPr>
        <w:t>D</w:t>
      </w:r>
      <w:r w:rsidR="00633FF6" w:rsidRPr="00571FC7">
        <w:rPr>
          <w:color w:val="0F243E" w:themeColor="text2" w:themeShade="80"/>
          <w:sz w:val="28"/>
          <w:szCs w:val="28"/>
        </w:rPr>
        <w:t>iagrama de flujo</w:t>
      </w:r>
      <w:bookmarkEnd w:id="13"/>
      <w:r w:rsidR="00633FF6" w:rsidRPr="00571FC7">
        <w:rPr>
          <w:color w:val="0F243E" w:themeColor="text2" w:themeShade="80"/>
          <w:sz w:val="28"/>
          <w:szCs w:val="28"/>
        </w:rPr>
        <w:t xml:space="preserve"> </w:t>
      </w:r>
    </w:p>
    <w:p w14:paraId="51CDCBA2" w14:textId="592D7FE2" w:rsidR="002A146A" w:rsidRPr="00571FC7" w:rsidRDefault="002A146A" w:rsidP="002A146A">
      <w:pPr>
        <w:jc w:val="center"/>
      </w:pPr>
    </w:p>
    <w:p w14:paraId="3FF5E161" w14:textId="406EF91B" w:rsidR="00DE3813" w:rsidRPr="00571FC7" w:rsidRDefault="00206D2A" w:rsidP="00633FF6">
      <w:pPr>
        <w:jc w:val="center"/>
      </w:pPr>
      <w:r w:rsidRPr="00571FC7">
        <w:drawing>
          <wp:inline distT="0" distB="0" distL="0" distR="0" wp14:anchorId="7C574597" wp14:editId="655AD370">
            <wp:extent cx="5971540" cy="7962265"/>
            <wp:effectExtent l="0" t="0" r="0" b="635"/>
            <wp:docPr id="96471110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11106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79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7F5" w:rsidRPr="00571FC7">
        <w:t xml:space="preserve"> </w:t>
      </w:r>
    </w:p>
    <w:p w14:paraId="6F00F86C" w14:textId="77777777" w:rsidR="00206D2A" w:rsidRPr="00571FC7" w:rsidRDefault="00206D2A" w:rsidP="00206D2A">
      <w:pPr>
        <w:pStyle w:val="Ttulo2"/>
        <w:numPr>
          <w:ilvl w:val="0"/>
          <w:numId w:val="0"/>
        </w:numPr>
        <w:ind w:left="1427"/>
        <w:rPr>
          <w:color w:val="0F243E" w:themeColor="text2" w:themeShade="80"/>
          <w:sz w:val="28"/>
          <w:szCs w:val="28"/>
        </w:rPr>
      </w:pPr>
    </w:p>
    <w:p w14:paraId="58CB3D72" w14:textId="686E6AB8" w:rsidR="00DE3813" w:rsidRPr="00571FC7" w:rsidRDefault="00DE3813" w:rsidP="00DE3813">
      <w:pPr>
        <w:pStyle w:val="Ttulo2"/>
        <w:rPr>
          <w:color w:val="0F243E" w:themeColor="text2" w:themeShade="80"/>
          <w:sz w:val="28"/>
          <w:szCs w:val="28"/>
        </w:rPr>
      </w:pPr>
      <w:r w:rsidRPr="00571FC7">
        <w:rPr>
          <w:color w:val="0F243E" w:themeColor="text2" w:themeShade="80"/>
          <w:sz w:val="28"/>
          <w:szCs w:val="28"/>
        </w:rPr>
        <w:t xml:space="preserve"> </w:t>
      </w:r>
      <w:bookmarkStart w:id="14" w:name="_Toc186712290"/>
      <w:bookmarkStart w:id="15" w:name="_Toc187091082"/>
      <w:r w:rsidRPr="00571FC7">
        <w:rPr>
          <w:color w:val="0F243E" w:themeColor="text2" w:themeShade="80"/>
          <w:sz w:val="28"/>
          <w:szCs w:val="28"/>
        </w:rPr>
        <w:t>Diagrama General de Casos de Uso</w:t>
      </w:r>
      <w:bookmarkEnd w:id="14"/>
      <w:bookmarkEnd w:id="15"/>
    </w:p>
    <w:tbl>
      <w:tblPr>
        <w:tblW w:w="9522" w:type="dxa"/>
        <w:tblInd w:w="-28" w:type="dxa"/>
        <w:tblLayout w:type="fixed"/>
        <w:tblLook w:val="0600" w:firstRow="0" w:lastRow="0" w:firstColumn="0" w:lastColumn="0" w:noHBand="1" w:noVBand="1"/>
      </w:tblPr>
      <w:tblGrid>
        <w:gridCol w:w="9522"/>
      </w:tblGrid>
      <w:tr w:rsidR="00633FF6" w:rsidRPr="00571FC7" w14:paraId="031228CC" w14:textId="77777777" w:rsidTr="00CA6485">
        <w:trPr>
          <w:trHeight w:val="240"/>
        </w:trPr>
        <w:tc>
          <w:tcPr>
            <w:tcW w:w="9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125323E" w14:textId="5052611C" w:rsidR="00633FF6" w:rsidRPr="003A6627" w:rsidRDefault="00633FF6" w:rsidP="00CA6485">
            <w:pPr>
              <w:widowControl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BB36836" w14:textId="02987540" w:rsidR="00633FF6" w:rsidRPr="003A6627" w:rsidRDefault="00633FF6" w:rsidP="005154EF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</w:p>
          <w:p w14:paraId="55DC729B" w14:textId="658DA8F9" w:rsidR="00633FF6" w:rsidRPr="003A6627" w:rsidRDefault="00774A9B" w:rsidP="00CA6485">
            <w:pPr>
              <w:widowControl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A6627">
              <w:rPr>
                <w:rFonts w:ascii="Calibri" w:hAnsi="Calibri" w:cs="Calibri"/>
                <w:b/>
                <w:bCs/>
                <w:sz w:val="22"/>
                <w:szCs w:val="22"/>
              </w:rPr>
              <w:t>Captura y registro de movimientos en el sistema</w:t>
            </w:r>
          </w:p>
          <w:p w14:paraId="05258678" w14:textId="3410F8F0" w:rsidR="00633FF6" w:rsidRPr="003A6627" w:rsidRDefault="00633FF6" w:rsidP="00CA6485">
            <w:pPr>
              <w:widowControl w:val="0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3A6627">
              <w:rPr>
                <w:rFonts w:ascii="Calibri" w:hAnsi="Calibri" w:cs="Calibri"/>
                <w:b/>
                <w:bCs/>
                <w:sz w:val="22"/>
                <w:szCs w:val="22"/>
              </w:rPr>
              <w:t>Responsable:</w:t>
            </w:r>
            <w:r w:rsidRPr="003A6627">
              <w:rPr>
                <w:rFonts w:ascii="Calibri" w:hAnsi="Calibri" w:cs="Calibri"/>
                <w:sz w:val="22"/>
                <w:szCs w:val="22"/>
              </w:rPr>
              <w:t> Departamento de Plazas Estatales</w:t>
            </w:r>
            <w:r w:rsidR="00206D2A" w:rsidRPr="003A6627">
              <w:rPr>
                <w:rFonts w:ascii="Calibri" w:hAnsi="Calibri" w:cs="Calibri"/>
                <w:sz w:val="22"/>
                <w:szCs w:val="22"/>
              </w:rPr>
              <w:t xml:space="preserve"> / Nivel escolar</w:t>
            </w:r>
          </w:p>
          <w:p w14:paraId="0BA45B20" w14:textId="77777777" w:rsidR="00633FF6" w:rsidRPr="003A6627" w:rsidRDefault="00633FF6" w:rsidP="00CA6485">
            <w:pPr>
              <w:widowControl w:val="0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3A6627">
              <w:rPr>
                <w:rFonts w:ascii="Calibri" w:hAnsi="Calibri" w:cs="Calibri"/>
                <w:b/>
                <w:bCs/>
                <w:sz w:val="22"/>
                <w:szCs w:val="22"/>
              </w:rPr>
              <w:t>Actividades:</w:t>
            </w:r>
          </w:p>
          <w:p w14:paraId="3B489093" w14:textId="0B63E9F1" w:rsidR="00633FF6" w:rsidRPr="003A6627" w:rsidRDefault="00F860E2" w:rsidP="000C301F">
            <w:pPr>
              <w:pStyle w:val="Prrafodelista"/>
              <w:widowControl w:val="0"/>
              <w:numPr>
                <w:ilvl w:val="0"/>
                <w:numId w:val="28"/>
              </w:numPr>
              <w:spacing w:after="0" w:line="240" w:lineRule="auto"/>
              <w:rPr>
                <w:rFonts w:cs="Calibri"/>
                <w:lang w:val="es-MX"/>
              </w:rPr>
            </w:pPr>
            <w:r w:rsidRPr="003A6627">
              <w:rPr>
                <w:rFonts w:cs="Calibri"/>
                <w:lang w:val="es-MX"/>
              </w:rPr>
              <w:t xml:space="preserve">Llega un movimiento de personal, </w:t>
            </w:r>
            <w:r w:rsidR="00AC6DC9" w:rsidRPr="003A6627">
              <w:rPr>
                <w:rFonts w:cs="Calibri"/>
                <w:lang w:val="es-MX"/>
              </w:rPr>
              <w:t>i</w:t>
            </w:r>
            <w:r w:rsidR="00633FF6" w:rsidRPr="003A6627">
              <w:rPr>
                <w:rFonts w:cs="Calibri"/>
                <w:lang w:val="es-MX"/>
              </w:rPr>
              <w:t xml:space="preserve">ngresa al módulo "Portal del Empleado" en SIAPSEZ y selecciona </w:t>
            </w:r>
            <w:r w:rsidR="008818C3" w:rsidRPr="003A6627">
              <w:rPr>
                <w:rFonts w:cs="Calibri"/>
                <w:lang w:val="es-MX"/>
              </w:rPr>
              <w:t>la sección “</w:t>
            </w:r>
            <w:r w:rsidR="00B824B6" w:rsidRPr="003A6627">
              <w:rPr>
                <w:rFonts w:cs="Calibri"/>
                <w:lang w:val="es-MX"/>
              </w:rPr>
              <w:t xml:space="preserve">Movimientos </w:t>
            </w:r>
            <w:r w:rsidR="00B32DBA" w:rsidRPr="003A6627">
              <w:rPr>
                <w:rFonts w:cs="Calibri"/>
                <w:lang w:val="es-MX"/>
              </w:rPr>
              <w:t>de</w:t>
            </w:r>
            <w:r w:rsidR="0076054A" w:rsidRPr="003A6627">
              <w:rPr>
                <w:rFonts w:cs="Calibri"/>
                <w:lang w:val="es-MX"/>
              </w:rPr>
              <w:t xml:space="preserve"> </w:t>
            </w:r>
            <w:r w:rsidR="00123F38" w:rsidRPr="003A6627">
              <w:rPr>
                <w:rFonts w:cs="Calibri"/>
                <w:lang w:val="es-MX"/>
              </w:rPr>
              <w:t>personal “</w:t>
            </w:r>
            <w:r w:rsidR="00F22F3A" w:rsidRPr="003A6627">
              <w:rPr>
                <w:rFonts w:cs="Calibri"/>
                <w:lang w:val="es-MX"/>
              </w:rPr>
              <w:t>.</w:t>
            </w:r>
          </w:p>
          <w:p w14:paraId="27D3A8F3" w14:textId="77777777" w:rsidR="00355838" w:rsidRPr="003A6627" w:rsidRDefault="00633FF6" w:rsidP="000C301F">
            <w:pPr>
              <w:pStyle w:val="Prrafodelista"/>
              <w:widowControl w:val="0"/>
              <w:numPr>
                <w:ilvl w:val="0"/>
                <w:numId w:val="28"/>
              </w:numPr>
              <w:spacing w:after="0" w:line="240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Dependiendo del nivel</w:t>
            </w:r>
            <w:r w:rsidR="00123F38" w:rsidRPr="003A6627">
              <w:rPr>
                <w:rFonts w:cs="Calibri"/>
                <w:color w:val="000000"/>
                <w:lang w:val="es-MX"/>
              </w:rPr>
              <w:t xml:space="preserve"> escolar</w:t>
            </w:r>
            <w:r w:rsidRPr="003A6627">
              <w:rPr>
                <w:rFonts w:cs="Calibri"/>
                <w:color w:val="000000"/>
                <w:lang w:val="es-MX"/>
              </w:rPr>
              <w:t>, se ingresan el RFC del nuevo empleado en el sistema, y se genera el Formato Único de Personal (FUB)</w:t>
            </w:r>
            <w:r w:rsidR="00E62140" w:rsidRPr="003A6627">
              <w:rPr>
                <w:rFonts w:cs="Calibri"/>
                <w:color w:val="000000"/>
                <w:lang w:val="es-MX"/>
              </w:rPr>
              <w:t xml:space="preserve"> (Anexo </w:t>
            </w:r>
            <w:r w:rsidR="005A11A6" w:rsidRPr="003A6627">
              <w:rPr>
                <w:rFonts w:cs="Calibri"/>
                <w:color w:val="000000"/>
                <w:lang w:val="es-MX"/>
              </w:rPr>
              <w:t>1</w:t>
            </w:r>
            <w:r w:rsidR="00E62140" w:rsidRPr="003A6627">
              <w:rPr>
                <w:rFonts w:cs="Calibri"/>
                <w:color w:val="000000"/>
                <w:lang w:val="es-MX"/>
              </w:rPr>
              <w:t>)</w:t>
            </w:r>
            <w:r w:rsidRPr="003A6627">
              <w:rPr>
                <w:rFonts w:cs="Calibri"/>
                <w:color w:val="000000"/>
                <w:lang w:val="es-MX"/>
              </w:rPr>
              <w:t>.</w:t>
            </w:r>
          </w:p>
          <w:p w14:paraId="312EF7AE" w14:textId="7E054705" w:rsidR="00633FF6" w:rsidRPr="003A6627" w:rsidRDefault="00633FF6" w:rsidP="000C301F">
            <w:pPr>
              <w:pStyle w:val="Prrafodelista"/>
              <w:widowControl w:val="0"/>
              <w:numPr>
                <w:ilvl w:val="0"/>
                <w:numId w:val="28"/>
              </w:numPr>
              <w:spacing w:after="0" w:line="240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Se capturan los datos adicionales del formato y al finalizar el sistema despliega automáticamente el Formato Único de Personal (FUP), incluyendo la información detallada del empleado:</w:t>
            </w:r>
          </w:p>
          <w:p w14:paraId="71E0A8CC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Región 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52B88B1A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Tipo de movimiento/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0CBD3AFE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Tipo de </w:t>
            </w:r>
            <w:proofErr w:type="spellStart"/>
            <w:r w:rsidRPr="003A6627">
              <w:rPr>
                <w:rFonts w:cs="Calibri"/>
                <w:color w:val="000000"/>
                <w:lang w:val="es-MX"/>
              </w:rPr>
              <w:t>nomina</w:t>
            </w:r>
            <w:proofErr w:type="spellEnd"/>
            <w:r w:rsidRPr="003A6627">
              <w:rPr>
                <w:rFonts w:cs="Calibri"/>
                <w:color w:val="000000"/>
                <w:lang w:val="es-MX"/>
              </w:rPr>
              <w:t xml:space="preserve">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528CCDE2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Seguro Social/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7EC325FF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Fecha/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1F95B21B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Centro de trabajo/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4CDE830F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Registro Federal de Contribuyentes/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0F56BAB5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Primer apellido/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0D456695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Segundo apellido/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3A7D17C7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Nombre (s) 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6C06093A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Clave Única de Registro de Población/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3E9CF167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Sexo/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25E5D5A9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Antigüedad/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7D4274AE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Nivel máximo de estudios/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79833191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Asignación (Percepción/deducción) – este dato se captura</w:t>
            </w:r>
          </w:p>
          <w:p w14:paraId="39117958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Partida– este dato se captura</w:t>
            </w:r>
          </w:p>
          <w:p w14:paraId="6E68ED92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Total – este dato se captura</w:t>
            </w:r>
          </w:p>
          <w:p w14:paraId="4A6EFA9E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Impuesto – este dato se captura</w:t>
            </w:r>
          </w:p>
          <w:p w14:paraId="1E914D8D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proofErr w:type="gramStart"/>
            <w:r w:rsidRPr="003A6627">
              <w:rPr>
                <w:rFonts w:cs="Calibri"/>
                <w:color w:val="000000"/>
                <w:lang w:val="es-MX"/>
              </w:rPr>
              <w:t>Total</w:t>
            </w:r>
            <w:proofErr w:type="gramEnd"/>
            <w:r w:rsidRPr="003A6627">
              <w:rPr>
                <w:rFonts w:cs="Calibri"/>
                <w:color w:val="000000"/>
                <w:lang w:val="es-MX"/>
              </w:rPr>
              <w:t xml:space="preserve"> a pagar– este dato se captura</w:t>
            </w:r>
          </w:p>
          <w:p w14:paraId="4758DF02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Efectos (desde -hasta) – este dato se captura</w:t>
            </w:r>
          </w:p>
          <w:p w14:paraId="37701FD3" w14:textId="77777777" w:rsidR="00633FF6" w:rsidRPr="003A6627" w:rsidRDefault="00633FF6" w:rsidP="00C81598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Observaciones (con espacio para escribir) – este dato se captura</w:t>
            </w:r>
          </w:p>
          <w:p w14:paraId="6381C228" w14:textId="08EE962C" w:rsidR="00633FF6" w:rsidRPr="003A6627" w:rsidRDefault="00633FF6" w:rsidP="00C81598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Dependiendo del nivel, se ingresan los datos del empleado en el sistema, y se genera el Formato Único de Personal (FUB). Al registrar el número de empleado, el sistema despliega automáticamente el Formato Único de Personal (FUP), incluyendo la información detallada del empleado.</w:t>
            </w:r>
          </w:p>
          <w:p w14:paraId="040276F0" w14:textId="77777777" w:rsidR="00633FF6" w:rsidRPr="003A6627" w:rsidRDefault="00633FF6" w:rsidP="00CA6485">
            <w:pPr>
              <w:pStyle w:val="Prrafodelista"/>
              <w:spacing w:before="100" w:beforeAutospacing="1" w:after="100" w:afterAutospacing="1"/>
              <w:ind w:left="340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drawing>
                <wp:inline distT="0" distB="0" distL="0" distR="0" wp14:anchorId="6A0CAE4D" wp14:editId="0387ACFF">
                  <wp:extent cx="5664200" cy="6146800"/>
                  <wp:effectExtent l="0" t="0" r="0" b="0"/>
                  <wp:docPr id="7914192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4192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0" cy="614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99912" w14:textId="6D0D01EB" w:rsidR="00633FF6" w:rsidRPr="003A6627" w:rsidRDefault="00633FF6" w:rsidP="00A671D0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cs="Calibri"/>
                <w:color w:val="000000"/>
                <w:u w:val="single"/>
                <w:lang w:val="es-MX"/>
              </w:rPr>
            </w:pPr>
            <w:r w:rsidRPr="003A6627">
              <w:rPr>
                <w:rFonts w:cs="Calibri"/>
                <w:color w:val="000000"/>
                <w:u w:val="single"/>
                <w:lang w:val="es-MX"/>
              </w:rPr>
              <w:t>Movimientos</w:t>
            </w:r>
          </w:p>
          <w:p w14:paraId="3892371C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Tipo de movimiento – este dato se captura</w:t>
            </w:r>
          </w:p>
          <w:p w14:paraId="5C58F27B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Clave Federal/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5B5B3332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Plaza (s) a modificar/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54C7EF30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Categoría/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152FDF1B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Efectos (desde -hasta) – este dato se captura</w:t>
            </w:r>
          </w:p>
          <w:p w14:paraId="688EBA0A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Documentación anexa– este dato se captura</w:t>
            </w:r>
          </w:p>
          <w:p w14:paraId="54A63BF9" w14:textId="13FCD9F4" w:rsidR="00C1272D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Motivo de movimiento– este dato se captura</w:t>
            </w:r>
            <w:r w:rsidR="00671E76" w:rsidRPr="003A6627">
              <w:rPr>
                <w:rFonts w:cs="Calibri"/>
                <w:color w:val="000000"/>
                <w:lang w:val="es-MX"/>
              </w:rPr>
              <w:t xml:space="preserve"> (</w:t>
            </w:r>
            <w:r w:rsidR="00C1272D" w:rsidRPr="003A6627">
              <w:rPr>
                <w:rFonts w:cs="Calibri"/>
                <w:color w:val="000000"/>
                <w:lang w:val="es-MX"/>
              </w:rPr>
              <w:t xml:space="preserve">Anexo </w:t>
            </w:r>
            <w:r w:rsidR="008A2915" w:rsidRPr="003A6627">
              <w:rPr>
                <w:rFonts w:cs="Calibri"/>
                <w:color w:val="000000"/>
                <w:lang w:val="es-MX"/>
              </w:rPr>
              <w:t>2</w:t>
            </w:r>
            <w:r w:rsidR="00C1272D" w:rsidRPr="003A6627">
              <w:rPr>
                <w:rFonts w:cs="Calibri"/>
                <w:color w:val="000000"/>
                <w:lang w:val="es-MX"/>
              </w:rPr>
              <w:t>)</w:t>
            </w:r>
          </w:p>
          <w:p w14:paraId="52907D37" w14:textId="65890589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Código de la plaza– este dato se captura</w:t>
            </w:r>
          </w:p>
          <w:p w14:paraId="0C2098BA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Unidad – este dato se captura</w:t>
            </w:r>
          </w:p>
          <w:p w14:paraId="598FC0B4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proofErr w:type="spellStart"/>
            <w:r w:rsidRPr="003A6627">
              <w:rPr>
                <w:rFonts w:cs="Calibri"/>
                <w:color w:val="000000"/>
                <w:lang w:val="es-MX"/>
              </w:rPr>
              <w:t>Subi</w:t>
            </w:r>
            <w:proofErr w:type="spellEnd"/>
            <w:r w:rsidRPr="003A6627">
              <w:rPr>
                <w:rFonts w:cs="Calibri"/>
                <w:color w:val="000000"/>
                <w:lang w:val="es-MX"/>
              </w:rPr>
              <w:t xml:space="preserve"> (Subunidad) – </w:t>
            </w:r>
            <w:r w:rsidRPr="003A6627">
              <w:rPr>
                <w:rFonts w:cs="Calibri"/>
                <w:color w:val="FF0000"/>
                <w:lang w:val="es-MX"/>
              </w:rPr>
              <w:t>Este dato se elimina</w:t>
            </w:r>
          </w:p>
          <w:p w14:paraId="7AE0AEE0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Clave Federal – este dato se captura</w:t>
            </w:r>
          </w:p>
          <w:p w14:paraId="18A1C063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Horas – este dato se captura</w:t>
            </w:r>
          </w:p>
          <w:p w14:paraId="105E56EE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Código (desde – hasta) – este dato se captura</w:t>
            </w:r>
          </w:p>
          <w:p w14:paraId="0E39AE73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Descripción del puesto o categoría – este dato se captura</w:t>
            </w:r>
          </w:p>
          <w:p w14:paraId="55E617EA" w14:textId="77777777" w:rsidR="00633FF6" w:rsidRPr="003A6627" w:rsidRDefault="00633FF6" w:rsidP="00A671D0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Nuevo centro de trabajo – este dato se captura</w:t>
            </w:r>
          </w:p>
          <w:p w14:paraId="7730574D" w14:textId="77777777" w:rsidR="00633FF6" w:rsidRPr="003A6627" w:rsidRDefault="00633FF6" w:rsidP="00633FF6">
            <w:pPr>
              <w:spacing w:before="100" w:beforeAutospacing="1" w:after="100" w:afterAutospacing="1"/>
              <w:ind w:left="56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</w:rPr>
              <w:drawing>
                <wp:inline distT="0" distB="0" distL="0" distR="0" wp14:anchorId="07047121" wp14:editId="5074C532">
                  <wp:extent cx="5909310" cy="5385435"/>
                  <wp:effectExtent l="0" t="0" r="0" b="0"/>
                  <wp:docPr id="5457562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7562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9310" cy="538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22960" w14:textId="445B7D07" w:rsidR="00633FF6" w:rsidRPr="003A6627" w:rsidRDefault="00633FF6" w:rsidP="00EF21E6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cs="Calibri"/>
                <w:color w:val="000000"/>
                <w:u w:val="single"/>
                <w:lang w:val="es-MX"/>
              </w:rPr>
            </w:pPr>
            <w:r w:rsidRPr="003A6627">
              <w:rPr>
                <w:rFonts w:cs="Calibri"/>
                <w:color w:val="000000"/>
                <w:u w:val="single"/>
                <w:lang w:val="es-MX"/>
              </w:rPr>
              <w:t>Datos de los sustituidos</w:t>
            </w:r>
          </w:p>
          <w:p w14:paraId="2E78F191" w14:textId="07B64067" w:rsidR="00A671D0" w:rsidRPr="003A6627" w:rsidRDefault="00EF21E6" w:rsidP="00CA6485">
            <w:pPr>
              <w:spacing w:before="100" w:beforeAutospacing="1" w:after="100" w:afterAutospacing="1"/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 xml:space="preserve">               </w:t>
            </w:r>
            <w:r w:rsidR="00A671D0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>En ca</w:t>
            </w:r>
            <w:r w:rsidR="005275EC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>s</w:t>
            </w:r>
            <w:r w:rsidR="00A671D0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 xml:space="preserve">o de </w:t>
            </w:r>
            <w:r w:rsidR="0019156F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 xml:space="preserve">sustitución de un empleado por </w:t>
            </w:r>
            <w:proofErr w:type="gramStart"/>
            <w:r w:rsidR="0019156F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 xml:space="preserve">baja </w:t>
            </w:r>
            <w:r w:rsidR="00344D68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>,</w:t>
            </w:r>
            <w:proofErr w:type="gramEnd"/>
            <w:r w:rsidR="00344D68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 xml:space="preserve"> s</w:t>
            </w:r>
            <w:r w:rsidR="00A671D0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>e ingresan los datos</w:t>
            </w:r>
            <w:r w:rsidR="00F04C86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 xml:space="preserve"> que se solicitan</w:t>
            </w:r>
            <w:r w:rsidR="00344D68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>:</w:t>
            </w:r>
            <w:r w:rsidR="00A671D0"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 xml:space="preserve"> </w:t>
            </w:r>
          </w:p>
          <w:p w14:paraId="4649F9DA" w14:textId="77777777" w:rsidR="00633FF6" w:rsidRPr="003A6627" w:rsidRDefault="00633FF6" w:rsidP="00F04C86">
            <w:pPr>
              <w:pStyle w:val="Prrafodelista"/>
              <w:numPr>
                <w:ilvl w:val="0"/>
                <w:numId w:val="47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RFC (Se captura y con este dato debe cargar los demás campos)</w:t>
            </w:r>
          </w:p>
          <w:p w14:paraId="1F02FFF5" w14:textId="77777777" w:rsidR="00633FF6" w:rsidRPr="003A6627" w:rsidRDefault="00633FF6" w:rsidP="00F04C86">
            <w:pPr>
              <w:pStyle w:val="Prrafodelista"/>
              <w:numPr>
                <w:ilvl w:val="0"/>
                <w:numId w:val="47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Núm. Empleado/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512212B9" w14:textId="77777777" w:rsidR="00633FF6" w:rsidRPr="003A6627" w:rsidRDefault="00633FF6" w:rsidP="00F04C86">
            <w:pPr>
              <w:pStyle w:val="Prrafodelista"/>
              <w:numPr>
                <w:ilvl w:val="0"/>
                <w:numId w:val="47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Tipo de </w:t>
            </w:r>
            <w:proofErr w:type="spellStart"/>
            <w:r w:rsidRPr="003A6627">
              <w:rPr>
                <w:rFonts w:cs="Calibri"/>
                <w:color w:val="000000"/>
                <w:lang w:val="es-MX"/>
              </w:rPr>
              <w:t>nomina</w:t>
            </w:r>
            <w:proofErr w:type="spellEnd"/>
            <w:r w:rsidRPr="003A6627">
              <w:rPr>
                <w:rFonts w:cs="Calibri"/>
                <w:color w:val="000000"/>
                <w:lang w:val="es-MX"/>
              </w:rPr>
              <w:t xml:space="preserve">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2335304E" w14:textId="77777777" w:rsidR="00633FF6" w:rsidRPr="003A6627" w:rsidRDefault="00633FF6" w:rsidP="00F04C86">
            <w:pPr>
              <w:pStyle w:val="Prrafodelista"/>
              <w:numPr>
                <w:ilvl w:val="0"/>
                <w:numId w:val="47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CURP/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4A8AE5CB" w14:textId="77777777" w:rsidR="00633FF6" w:rsidRPr="003A6627" w:rsidRDefault="00633FF6" w:rsidP="00F04C86">
            <w:pPr>
              <w:pStyle w:val="Prrafodelista"/>
              <w:numPr>
                <w:ilvl w:val="0"/>
                <w:numId w:val="47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Primer apellido/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  <w:r w:rsidRPr="003A6627">
              <w:rPr>
                <w:rFonts w:cs="Calibri"/>
                <w:color w:val="000000"/>
                <w:lang w:val="es-MX"/>
              </w:rPr>
              <w:t xml:space="preserve"> </w:t>
            </w:r>
          </w:p>
          <w:p w14:paraId="4D9E8532" w14:textId="77777777" w:rsidR="00633FF6" w:rsidRPr="003A6627" w:rsidRDefault="00633FF6" w:rsidP="00F04C86">
            <w:pPr>
              <w:pStyle w:val="Prrafodelista"/>
              <w:numPr>
                <w:ilvl w:val="0"/>
                <w:numId w:val="47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Segundo apellido/ </w:t>
            </w:r>
            <w:proofErr w:type="spellStart"/>
            <w:r w:rsidRPr="003A6627">
              <w:rPr>
                <w:rFonts w:cs="Calibri"/>
                <w:color w:val="FF0000"/>
                <w:lang w:val="es-MX"/>
              </w:rPr>
              <w:t>Automatico</w:t>
            </w:r>
            <w:proofErr w:type="spellEnd"/>
          </w:p>
          <w:p w14:paraId="5568B0F2" w14:textId="77777777" w:rsidR="00633FF6" w:rsidRPr="003A6627" w:rsidRDefault="00633FF6" w:rsidP="00F04C86">
            <w:pPr>
              <w:pStyle w:val="Prrafodelista"/>
              <w:numPr>
                <w:ilvl w:val="0"/>
                <w:numId w:val="47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Nombre (s)</w:t>
            </w:r>
          </w:p>
          <w:p w14:paraId="2C590F54" w14:textId="77777777" w:rsidR="00633FF6" w:rsidRPr="003A6627" w:rsidRDefault="00633FF6" w:rsidP="00EF21E6">
            <w:pPr>
              <w:pStyle w:val="Prrafodelista"/>
              <w:numPr>
                <w:ilvl w:val="0"/>
                <w:numId w:val="50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Motivo (desde – hasta)</w:t>
            </w:r>
          </w:p>
          <w:p w14:paraId="6FADD411" w14:textId="77777777" w:rsidR="00633FF6" w:rsidRPr="003A6627" w:rsidRDefault="00633FF6" w:rsidP="00CA6485">
            <w:pPr>
              <w:spacing w:before="100" w:beforeAutospacing="1" w:after="100" w:afterAutospacing="1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</w:rPr>
              <w:drawing>
                <wp:inline distT="0" distB="0" distL="0" distR="0" wp14:anchorId="2ABDF093" wp14:editId="53C2EFF9">
                  <wp:extent cx="5909310" cy="3333750"/>
                  <wp:effectExtent l="0" t="0" r="0" b="6350"/>
                  <wp:docPr id="1860497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4978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931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D861C" w14:textId="1A3E96D8" w:rsidR="00633FF6" w:rsidRPr="003A6627" w:rsidRDefault="00633FF6" w:rsidP="00F04C86">
            <w:pPr>
              <w:pStyle w:val="Prrafodelista"/>
              <w:numPr>
                <w:ilvl w:val="0"/>
                <w:numId w:val="4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u w:val="single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 xml:space="preserve">Datos del Recurso (Se deben de llenar con la información del sistema del </w:t>
            </w:r>
            <w:r w:rsidR="000A297F" w:rsidRPr="003A6627">
              <w:rPr>
                <w:rFonts w:cs="Calibri"/>
                <w:color w:val="000000"/>
                <w:lang w:val="es-MX"/>
              </w:rPr>
              <w:t>RFC capturada</w:t>
            </w:r>
            <w:r w:rsidRPr="003A6627">
              <w:rPr>
                <w:rFonts w:cs="Calibri"/>
                <w:color w:val="000000"/>
                <w:lang w:val="es-MX"/>
              </w:rPr>
              <w:t xml:space="preserve"> al inicio) y se obtienen de la base de datos</w:t>
            </w:r>
            <w:r w:rsidRPr="003A6627">
              <w:rPr>
                <w:rFonts w:cs="Calibri"/>
                <w:color w:val="000000"/>
                <w:u w:val="single"/>
                <w:lang w:val="es-MX"/>
              </w:rPr>
              <w:t xml:space="preserve"> </w:t>
            </w:r>
            <w:r w:rsidRPr="003A6627">
              <w:rPr>
                <w:rFonts w:cs="Calibri"/>
                <w:color w:val="000000"/>
                <w:lang w:val="es-MX"/>
              </w:rPr>
              <w:t>“</w:t>
            </w:r>
            <w:proofErr w:type="spellStart"/>
            <w:r w:rsidRPr="003A6627">
              <w:rPr>
                <w:rFonts w:cs="Calibri"/>
                <w:color w:val="000000"/>
                <w:lang w:val="es-MX"/>
              </w:rPr>
              <w:t>Layout_vacantes</w:t>
            </w:r>
            <w:proofErr w:type="spellEnd"/>
            <w:r w:rsidRPr="003A6627">
              <w:rPr>
                <w:rFonts w:cs="Calibri"/>
                <w:color w:val="000000"/>
                <w:lang w:val="es-MX"/>
              </w:rPr>
              <w:t>”.</w:t>
            </w:r>
          </w:p>
          <w:p w14:paraId="6DFEDCC6" w14:textId="77777777" w:rsidR="00633FF6" w:rsidRPr="003A6627" w:rsidRDefault="00633FF6" w:rsidP="00F04C86">
            <w:pPr>
              <w:pStyle w:val="Prrafodelista"/>
              <w:numPr>
                <w:ilvl w:val="0"/>
                <w:numId w:val="4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Núm. Empleado</w:t>
            </w:r>
          </w:p>
          <w:p w14:paraId="65689AD4" w14:textId="77777777" w:rsidR="00633FF6" w:rsidRPr="003A6627" w:rsidRDefault="00633FF6" w:rsidP="00F04C86">
            <w:pPr>
              <w:pStyle w:val="Prrafodelista"/>
              <w:numPr>
                <w:ilvl w:val="0"/>
                <w:numId w:val="4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Tipo de nomina</w:t>
            </w:r>
          </w:p>
          <w:p w14:paraId="79089D70" w14:textId="77777777" w:rsidR="00633FF6" w:rsidRPr="003A6627" w:rsidRDefault="00633FF6" w:rsidP="00F04C86">
            <w:pPr>
              <w:pStyle w:val="Prrafodelista"/>
              <w:numPr>
                <w:ilvl w:val="0"/>
                <w:numId w:val="4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RFC</w:t>
            </w:r>
          </w:p>
          <w:p w14:paraId="5A8CDD81" w14:textId="77777777" w:rsidR="00633FF6" w:rsidRPr="003A6627" w:rsidRDefault="00633FF6" w:rsidP="00F04C86">
            <w:pPr>
              <w:pStyle w:val="Prrafodelista"/>
              <w:numPr>
                <w:ilvl w:val="0"/>
                <w:numId w:val="4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CURP</w:t>
            </w:r>
          </w:p>
          <w:p w14:paraId="691A759A" w14:textId="77777777" w:rsidR="00633FF6" w:rsidRPr="003A6627" w:rsidRDefault="00633FF6" w:rsidP="00F04C86">
            <w:pPr>
              <w:pStyle w:val="Prrafodelista"/>
              <w:numPr>
                <w:ilvl w:val="0"/>
                <w:numId w:val="4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Primer apellido</w:t>
            </w:r>
          </w:p>
          <w:p w14:paraId="371E89AF" w14:textId="77777777" w:rsidR="00633FF6" w:rsidRPr="003A6627" w:rsidRDefault="00633FF6" w:rsidP="00F04C86">
            <w:pPr>
              <w:pStyle w:val="Prrafodelista"/>
              <w:numPr>
                <w:ilvl w:val="0"/>
                <w:numId w:val="4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Segundo apellido</w:t>
            </w:r>
          </w:p>
          <w:p w14:paraId="2994D844" w14:textId="77777777" w:rsidR="00633FF6" w:rsidRPr="003A6627" w:rsidRDefault="00633FF6" w:rsidP="00F04C86">
            <w:pPr>
              <w:pStyle w:val="Prrafodelista"/>
              <w:numPr>
                <w:ilvl w:val="0"/>
                <w:numId w:val="48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Nombre (s)</w:t>
            </w:r>
          </w:p>
          <w:p w14:paraId="4E396C70" w14:textId="77777777" w:rsidR="00633FF6" w:rsidRPr="003A6627" w:rsidRDefault="00633FF6" w:rsidP="00F04C86">
            <w:pPr>
              <w:pStyle w:val="Prrafodelista"/>
              <w:numPr>
                <w:ilvl w:val="0"/>
                <w:numId w:val="49"/>
              </w:numPr>
              <w:spacing w:before="100" w:beforeAutospacing="1" w:after="100" w:afterAutospacing="1" w:line="259" w:lineRule="auto"/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Motivo (desde-hasta)</w:t>
            </w:r>
          </w:p>
          <w:p w14:paraId="0C01E653" w14:textId="77777777" w:rsidR="00633FF6" w:rsidRPr="003A6627" w:rsidRDefault="00633FF6" w:rsidP="00CA6485">
            <w:pPr>
              <w:spacing w:before="100" w:beforeAutospacing="1" w:after="100" w:afterAutospacing="1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</w:rPr>
              <w:drawing>
                <wp:inline distT="0" distB="0" distL="0" distR="0" wp14:anchorId="787D029D" wp14:editId="6EDA3519">
                  <wp:extent cx="5909310" cy="3355340"/>
                  <wp:effectExtent l="0" t="0" r="0" b="0"/>
                  <wp:docPr id="17121767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1767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9310" cy="335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DA544" w14:textId="77777777" w:rsidR="00633FF6" w:rsidRPr="003A6627" w:rsidRDefault="00633FF6" w:rsidP="00633FF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>Autorizaciones para el Proceso</w:t>
            </w:r>
          </w:p>
          <w:p w14:paraId="1C1ACA4A" w14:textId="2525D591" w:rsidR="00633FF6" w:rsidRPr="003A6627" w:rsidRDefault="00633FF6" w:rsidP="00101540">
            <w:pPr>
              <w:spacing w:before="100" w:beforeAutospacing="1" w:after="100" w:afterAutospacing="1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</w:rPr>
              <w:t>Elabora</w:t>
            </w:r>
            <w:r w:rsidR="00EF21E6" w:rsidRPr="003A66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                                      </w:t>
            </w:r>
            <w:r w:rsidRPr="003A6627">
              <w:rPr>
                <w:rFonts w:ascii="Calibri" w:hAnsi="Calibri" w:cs="Calibri"/>
                <w:color w:val="000000"/>
                <w:sz w:val="22"/>
                <w:szCs w:val="22"/>
              </w:rPr>
              <w:t>Revisa</w:t>
            </w:r>
            <w:r w:rsidR="00EF21E6" w:rsidRPr="003A66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                                          </w:t>
            </w:r>
            <w:r w:rsidRPr="003A6627">
              <w:rPr>
                <w:rFonts w:ascii="Calibri" w:hAnsi="Calibri" w:cs="Calibri"/>
                <w:color w:val="000000"/>
                <w:sz w:val="22"/>
                <w:szCs w:val="22"/>
              </w:rPr>
              <w:t>Autoriza</w:t>
            </w:r>
          </w:p>
          <w:p w14:paraId="7F527FC3" w14:textId="77777777" w:rsidR="00EF21E6" w:rsidRPr="003A6627" w:rsidRDefault="00633FF6" w:rsidP="00101540">
            <w:pPr>
              <w:widowControl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</w:rPr>
              <w:t>Los datos que están marcados en color rojo, se generan automáticamente, los demás datos, se capturan.</w:t>
            </w:r>
          </w:p>
          <w:p w14:paraId="0A5F712D" w14:textId="29421C6E" w:rsidR="0005630B" w:rsidRPr="003A6627" w:rsidRDefault="0005630B" w:rsidP="0005630B">
            <w:pPr>
              <w:pStyle w:val="Prrafodelista"/>
              <w:widowControl w:val="0"/>
              <w:numPr>
                <w:ilvl w:val="0"/>
                <w:numId w:val="28"/>
              </w:numPr>
              <w:rPr>
                <w:rFonts w:cs="Calibri"/>
                <w:color w:val="000000"/>
                <w:lang w:val="es-MX"/>
              </w:rPr>
            </w:pPr>
            <w:r w:rsidRPr="003A6627">
              <w:rPr>
                <w:rFonts w:cs="Calibri"/>
                <w:color w:val="000000"/>
                <w:lang w:val="es-MX"/>
              </w:rPr>
              <w:t>El formato se imprime y se guarda en el expediente electrónico del empleado.</w:t>
            </w:r>
          </w:p>
          <w:p w14:paraId="4ACF4A41" w14:textId="24EE370E" w:rsidR="00633FF6" w:rsidRPr="003A6627" w:rsidRDefault="00077B45" w:rsidP="00EF21E6">
            <w:pPr>
              <w:pStyle w:val="Prrafodelista"/>
              <w:widowControl w:val="0"/>
              <w:numPr>
                <w:ilvl w:val="0"/>
                <w:numId w:val="28"/>
              </w:numPr>
              <w:rPr>
                <w:rFonts w:cs="Calibri"/>
                <w:lang w:val="es-MX"/>
              </w:rPr>
            </w:pPr>
            <w:r w:rsidRPr="003A6627">
              <w:rPr>
                <w:rFonts w:cs="Calibri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B5BEEE" wp14:editId="4F863E0D">
                      <wp:simplePos x="0" y="0"/>
                      <wp:positionH relativeFrom="column">
                        <wp:posOffset>2328545</wp:posOffset>
                      </wp:positionH>
                      <wp:positionV relativeFrom="paragraph">
                        <wp:posOffset>-299085</wp:posOffset>
                      </wp:positionV>
                      <wp:extent cx="5372100" cy="5991225"/>
                      <wp:effectExtent l="0" t="0" r="0" b="0"/>
                      <wp:wrapNone/>
                      <wp:docPr id="1154496728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72100" cy="5991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49A094" w14:textId="1A869EB0" w:rsidR="00101540" w:rsidRPr="00571FC7" w:rsidRDefault="00077B45" w:rsidP="00101540">
                                  <w:pPr>
                                    <w:widowControl w:val="0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71FC7">
                                    <w:rPr>
                                      <w:rFonts w:asciiTheme="minorHAnsi" w:hAnsiTheme="minorHAnsi" w:cstheme="minorHAnsi"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Anexo </w:t>
                                  </w:r>
                                  <w:r w:rsidR="005A11A6" w:rsidRPr="00571FC7">
                                    <w:rPr>
                                      <w:rFonts w:asciiTheme="minorHAnsi" w:hAnsiTheme="minorHAnsi" w:cstheme="minorHAnsi"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2B5BE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183.35pt;margin-top:-23.55pt;width:423pt;height:471.7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" filled="f" stroked="f">
                      <v:textbox style="mso-fit-shape-to-text:t">
                        <w:txbxContent>
                          <w:p w14:paraId="7749A094" w14:textId="1A869EB0" w:rsidR="00101540" w:rsidRPr="00571FC7" w:rsidRDefault="00077B45" w:rsidP="00101540">
                            <w:pPr>
                              <w:widowControl w:val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1FC7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Anexo </w:t>
                            </w:r>
                            <w:r w:rsidR="005A11A6" w:rsidRPr="00571FC7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3FF6" w:rsidRPr="003A6627">
              <w:rPr>
                <w:rFonts w:cs="Calibri"/>
                <w:lang w:val="es-MX"/>
              </w:rPr>
              <w:drawing>
                <wp:inline distT="0" distB="0" distL="0" distR="0" wp14:anchorId="4433E7DC" wp14:editId="14C4E262">
                  <wp:extent cx="5372100" cy="5991471"/>
                  <wp:effectExtent l="0" t="0" r="0" b="9525"/>
                  <wp:docPr id="7254551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455169" name="Imagen 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5991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0837F" w14:textId="77777777" w:rsidR="00633FF6" w:rsidRPr="003A6627" w:rsidRDefault="00633FF6" w:rsidP="00CA6485">
            <w:pPr>
              <w:widowControl w:val="0"/>
              <w:ind w:left="1440"/>
              <w:rPr>
                <w:rFonts w:ascii="Calibri" w:hAnsi="Calibri" w:cs="Calibri"/>
                <w:sz w:val="22"/>
                <w:szCs w:val="22"/>
              </w:rPr>
            </w:pPr>
          </w:p>
          <w:p w14:paraId="7E4D13C0" w14:textId="1E54A03E" w:rsidR="00DD0E53" w:rsidRPr="003A6627" w:rsidRDefault="00DD0E53" w:rsidP="00DD0E53">
            <w:pPr>
              <w:pStyle w:val="Prrafodelista"/>
              <w:widowControl w:val="0"/>
              <w:spacing w:after="0" w:line="240" w:lineRule="auto"/>
              <w:rPr>
                <w:rFonts w:cs="Calibri"/>
                <w:lang w:val="es-MX"/>
              </w:rPr>
            </w:pPr>
          </w:p>
          <w:p w14:paraId="1038E852" w14:textId="77777777" w:rsidR="00DD0E53" w:rsidRPr="003A6627" w:rsidRDefault="00DD0E53" w:rsidP="00DD0E53">
            <w:pPr>
              <w:pStyle w:val="Textoindependiente"/>
              <w:tabs>
                <w:tab w:val="left" w:pos="890"/>
              </w:tabs>
              <w:ind w:left="323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  <w:p w14:paraId="72355453" w14:textId="77777777" w:rsidR="00DD0E53" w:rsidRPr="003A6627" w:rsidRDefault="00DD0E53" w:rsidP="00C834AF">
            <w:pPr>
              <w:pStyle w:val="Ttulo4"/>
              <w:numPr>
                <w:ilvl w:val="0"/>
                <w:numId w:val="0"/>
              </w:numPr>
              <w:spacing w:before="8"/>
              <w:ind w:left="864" w:hanging="864"/>
              <w:rPr>
                <w:rFonts w:ascii="Calibri" w:hAnsi="Calibri" w:cs="Calibri"/>
                <w:sz w:val="22"/>
                <w:szCs w:val="22"/>
              </w:rPr>
            </w:pPr>
          </w:p>
          <w:p w14:paraId="02F0D962" w14:textId="77777777" w:rsidR="00DD0E53" w:rsidRPr="003A6627" w:rsidRDefault="00DD0E53" w:rsidP="00DD0E5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31B9DF7" w14:textId="77777777" w:rsidR="00DD0E53" w:rsidRPr="003A6627" w:rsidRDefault="00DD0E53" w:rsidP="00DD0E53">
            <w:pPr>
              <w:pStyle w:val="Prrafodelista"/>
              <w:widowControl w:val="0"/>
              <w:spacing w:after="0" w:line="240" w:lineRule="auto"/>
              <w:rPr>
                <w:rFonts w:cs="Calibri"/>
                <w:lang w:val="es-MX"/>
              </w:rPr>
            </w:pPr>
          </w:p>
          <w:p w14:paraId="5932D52D" w14:textId="77777777" w:rsidR="00633FF6" w:rsidRPr="003A6627" w:rsidRDefault="00633FF6" w:rsidP="00CA6485">
            <w:pPr>
              <w:widowControl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  <w:p w14:paraId="0E291669" w14:textId="77777777" w:rsidR="00633FF6" w:rsidRPr="003A6627" w:rsidRDefault="00633FF6" w:rsidP="00CA6485">
            <w:pPr>
              <w:widowControl w:val="0"/>
              <w:ind w:left="1440"/>
              <w:rPr>
                <w:rFonts w:ascii="Calibri" w:hAnsi="Calibri" w:cs="Calibri"/>
                <w:sz w:val="22"/>
                <w:szCs w:val="22"/>
              </w:rPr>
            </w:pPr>
          </w:p>
          <w:p w14:paraId="594D85AC" w14:textId="77777777" w:rsidR="00633FF6" w:rsidRPr="003A6627" w:rsidRDefault="00633FF6" w:rsidP="00CA6485">
            <w:pPr>
              <w:widowControl w:val="0"/>
              <w:ind w:left="1080"/>
              <w:rPr>
                <w:rFonts w:ascii="Calibri" w:hAnsi="Calibri" w:cs="Calibri"/>
                <w:sz w:val="22"/>
                <w:szCs w:val="22"/>
              </w:rPr>
            </w:pPr>
          </w:p>
          <w:p w14:paraId="0E0DF4EC" w14:textId="77777777" w:rsidR="00633FF6" w:rsidRPr="003A6627" w:rsidRDefault="00633FF6" w:rsidP="00CA6485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</w:p>
          <w:p w14:paraId="4879C89E" w14:textId="77777777" w:rsidR="00633FF6" w:rsidRPr="003A6627" w:rsidRDefault="00633FF6" w:rsidP="00CA6485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33FF6" w:rsidRPr="00571FC7" w14:paraId="0FD71A2D" w14:textId="77777777" w:rsidTr="00CA6485">
        <w:trPr>
          <w:trHeight w:val="240"/>
        </w:trPr>
        <w:tc>
          <w:tcPr>
            <w:tcW w:w="9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AB3D3F4" w14:textId="77777777" w:rsidR="00633FF6" w:rsidRPr="00571FC7" w:rsidRDefault="00633FF6" w:rsidP="00CA6485">
            <w:pPr>
              <w:widowControl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3FF6" w:rsidRPr="00571FC7" w14:paraId="7AB8890F" w14:textId="77777777" w:rsidTr="00CA6485">
        <w:trPr>
          <w:trHeight w:val="240"/>
        </w:trPr>
        <w:tc>
          <w:tcPr>
            <w:tcW w:w="9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A13F55B" w14:textId="77777777" w:rsidR="00633FF6" w:rsidRPr="00571FC7" w:rsidRDefault="00633FF6" w:rsidP="00CA6485">
            <w:pPr>
              <w:widowControl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text" w:horzAnchor="margin" w:tblpXSpec="center" w:tblpY="1"/>
        <w:tblOverlap w:val="never"/>
        <w:tblW w:w="116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"/>
        <w:gridCol w:w="4321"/>
        <w:gridCol w:w="6789"/>
        <w:gridCol w:w="217"/>
      </w:tblGrid>
      <w:tr w:rsidR="003A6627" w:rsidRPr="003A6627" w14:paraId="5749E81D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154DF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1A81C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C692127" wp14:editId="4829BA2C">
                      <wp:simplePos x="0" y="0"/>
                      <wp:positionH relativeFrom="column">
                        <wp:posOffset>2096770</wp:posOffset>
                      </wp:positionH>
                      <wp:positionV relativeFrom="paragraph">
                        <wp:posOffset>-287655</wp:posOffset>
                      </wp:positionV>
                      <wp:extent cx="5372100" cy="5991225"/>
                      <wp:effectExtent l="0" t="0" r="0" b="0"/>
                      <wp:wrapNone/>
                      <wp:docPr id="833914987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72100" cy="5991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3AF478" w14:textId="77777777" w:rsidR="003A6627" w:rsidRPr="00571FC7" w:rsidRDefault="003A6627" w:rsidP="003A6627">
                                  <w:pPr>
                                    <w:widowControl w:val="0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71FC7">
                                    <w:rPr>
                                      <w:rFonts w:asciiTheme="minorHAnsi" w:hAnsiTheme="minorHAnsi" w:cstheme="minorHAnsi"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Anexo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92127" id="_x0000_s1027" type="#_x0000_t202" style="position:absolute;left:0;text-align:left;margin-left:165.1pt;margin-top:-22.65pt;width:423pt;height:471.75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" filled="f" stroked="f">
                      <v:textbox style="mso-fit-shape-to-text:t">
                        <w:txbxContent>
                          <w:p w14:paraId="023AF478" w14:textId="77777777" w:rsidR="003A6627" w:rsidRPr="00571FC7" w:rsidRDefault="003A6627" w:rsidP="003A6627">
                            <w:pPr>
                              <w:widowControl w:val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1FC7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Anexo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CATALOGO DE MOTIVOS DE MOVIMIENTOS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1463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1912D4F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A8BAF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88AC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TIPO DE MOVIMIENTO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10EFD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MOTIVO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8FE50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E66162D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41F45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05F4C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ALTAS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4E085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907124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773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4568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01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Nuevo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ingreso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F813C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09 inicial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26B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268B6D9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092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F0DAB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03706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10 alta definitiva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012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5232A2D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B6FB5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395A8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52DCE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95 provisional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B7C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4D29F8C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C9A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E4F1B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18E2B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96 de confianza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ECD3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4A65117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FBA64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DE63F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AE128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 alta interina limitada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9EBC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D6BE9FA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18A2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9D560E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ALTA INTERINA LIMITADA MENOS DE 6 MESES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B1BF2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4D68459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C1E9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D9F8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01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Nuevo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ingreso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DEBB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24 en gravidez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9888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46D504E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08E6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822CB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FADF3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25 en pensión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246A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427611D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E9FCC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35185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F2D90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 interinato sin goce de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BE5A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DCC0591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556A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99F239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ALTA PLAZA ADICIONAL INTERINA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5F56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A52C4D8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E3C4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C68C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02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Plaza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adicional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2BADF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 interina limitada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D041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C233962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647D1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0E035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A3793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24 en gravidez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E5E4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8793A8A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D46E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76181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87BE5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25 en pensión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D029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3C070AC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7983F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289A1B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ALTAS EN PRESTACIONES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CC2F8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BCCACC5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426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2A9E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03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Alta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percepción deducción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8BF56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40 ayuda para actividades de supervisión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5F9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60347D7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F30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D36DB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24E51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37 compensación adicional a supervisores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5748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797D037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C7D1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E9660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FD0BB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38 compensación adicional de supervisor de doble turno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7432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E4BA8C7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B856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DA905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DF7EF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39 compensación por actividades directivas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5C5A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FB25801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945C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C684D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E3B3E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43 pago de guardería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7A4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FC42388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6E026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FE13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ALTA DEDUCCION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D0ACD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F9701E9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3CFB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4082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03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Alta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deducción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0A93D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19 deducción por responsabilidad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5A13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5FF329B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151A9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16B0B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861AA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21 FORTE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A093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2A4438B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538A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9C32EC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ALTA EN PRESTACIONES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A34B1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2BF6315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FEBC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5520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04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Alta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en guion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E82EA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21 titulación (T1)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3B12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676A18D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8EE8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F378F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74D0A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22 titulación (T2)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6967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B3B42E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08E04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F5099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7DD36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23 titulación (T3)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DF5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4837BC9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6F6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9BAF1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97E13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11licenciatura por año (L1)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6C94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EC7092F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09834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4BAF9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9D517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12 licenciatura por 2do año (L2)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E88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4D94BF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4C3B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514C8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F1896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13 licenciatura por 3er año (L3)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C3E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B147378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3252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F549B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1AF28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14 licenciatura/titulado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75CE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8134DE7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A31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E3F47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27234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01 pago del primer quinquenio (Q1)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1E3F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B0B357F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06239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E4ED3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6E106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02 pago del 2do quinquenio es automático (Q2)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8380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04E768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1CD4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2EED1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4AAA2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03 pago del 3er quinquenio es automático (Q3)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D89D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33B3123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803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10E5D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4F381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04 pago del 4to quinquenio es automático (Q4)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686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8CF8216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8B1C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9039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7CE3E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05 pago del 5to quinquenio es automático (Q5)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0A39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F702DE6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575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2A6EA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E44E7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06 (MA) pago de maestría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31BD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9DB6175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D90C4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7A29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B5709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07 (DO) pago de doctorado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C523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262EDBA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8CA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BE94E9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ALTA PRESTACION EXCLUSIVO EDUCACION MEDIA SUPERIOR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36D40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43F1C1C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E6F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17E44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16  Alta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en prestaciones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9D615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65 ajuste salarial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D2A5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6E4B78D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62E5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CCCD7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F2625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66 días económicos no disfrutados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418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9A86CD0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24CD9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2B1C9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F58F9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67 días de descanso obligatorios no disfrutados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BA6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BC22D03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34346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18BAD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C5490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68 estimulo por antigüedad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ECFA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28E63DA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AE05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31DF2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4B36F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69 estimulo por puntualidad y asistencia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73F2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419ED3C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9943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D8AD2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782FA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27 pago de tesis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7E14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42B3AA2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ED01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72E70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154F4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28 pago de lentes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04EC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110B5AD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5028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EE352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790F2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29 pago de aparatos ortopédicos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0ED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6645DD8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6A5F6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9886F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BAJAS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401C2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B7A14EF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116B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2207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05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Baja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persona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24138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31 defunción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CFE0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DA33604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1C5C0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8C480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B49A0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32 renuncia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6A63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AE9897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0D8C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80826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16D13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33 por jubilación o pensión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57FE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DA29B0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BFA1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C737D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B613A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34 por abandono de empleo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E25F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760B656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2BE94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F5F57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D72E9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35 por termino de nombramiento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479C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850EFF3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FE26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DE39A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559AA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38 por insubsistencia de nombramiento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A9EF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647E6F3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21A1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80A66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7C650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39 por regularización de plantilla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DA74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415CB3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3D80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33B05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0159D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73 por sentencia judicial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1661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61B83CF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7896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7910B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844BB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74 por resolución del tribunal C.A.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E37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FAA0E5D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C509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CBEFF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C1CB6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75 por incapacidad del ISSSTE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B46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964ADBE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E71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041DD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BAJAS POR CAMBIO DE ESTADO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B9EB7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F6EAC24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3501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803F2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05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Baja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persona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049D0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76 por cambio de adscripción de estado a estado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F7A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AED55E5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EBF30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973AB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BAJAS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76227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3D254CD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295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F4E2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06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Baja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en plaza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36623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32 por renuncia de una sola plaza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EAB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F31925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C27D9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616E7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D7EC1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34 por abandono de empleo 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97A9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49DA0FC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8852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A9DA3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24C1F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35 por termino de nombramiento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2596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4C3640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5BD1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A3D12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9BAF0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36 por dictamen escalafonario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705B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FE0643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1F20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0EF64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0B8FD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37 por pasar a otro empleo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9D07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C44FAAA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06D4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1D804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CF202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38 por insubsistencia de nombramiento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225E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1F85E2F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2D64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4722E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11EB8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39 por regularización de plantilla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47E9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FCA898C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2254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5728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PERCEPCIONES ESPECIFICAS - PERSONAL DOCENTE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57A1D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1DF0A6D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B7FA1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BE6B5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E6F76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BAJA DE COMPENSACION A SUPERVISORES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0D89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C31B3A2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FC04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044F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07 BAJA PERCEPCION Y DEDUCCION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82F4D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40 (40) ayuda para actividades de supervisión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145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8007FB2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5401F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3998E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AB1C1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37 (i2) compensación adicional a supervisores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D60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C16452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FBAB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1BC4C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597B50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BAJA DE COMPENSACION A DIRECTORES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C5E30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4814A25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003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7F45B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A28F9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38 (i4) compensación a directores con doble turno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B755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22FEE6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6487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1764C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814AA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39 (i9) compensación adicional a supervisores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9E34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443D203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9013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1160B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B756D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43 baja por guardería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6F9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3513810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C89B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9D10E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9DF6F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19 baja deducción por responsabilidad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8FA9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F7FBFA6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077C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610A4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D5357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21 baja de FORTE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0FBF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5434C00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19B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AC10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BAJAS DOCENTES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B8F5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6C80625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749E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C168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08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Baja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guion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AA69C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21 baja de titulación (T1)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7E9F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A14762D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0899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CC338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E0FC8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22 baja de titulación (T2)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408D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ED23C4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743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A6247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D2076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23 baja de titulación (T3)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2E54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12FC5C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FD3E0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500EE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591F5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11 baja de licenciatura (L1)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441D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EEC21E8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4A5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ABB60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7378D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12 baja de licenciatura (L2)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EEC4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6825152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DBCB1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C8C0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B38A3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13 baja de licenciatura (L3)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D60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EA84FC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66AC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EBA37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EB158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14 baja de licenciatura (LT)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A05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D438AEA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A1A4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9FEA0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E27B5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07 baja de doctorado (DO)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ABA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45B43E5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EF41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B4596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CAMBIOS DE ADSCRIPCION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97571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D25E490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8BD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29CDA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13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Cambio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adscripción docentes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C2BCD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70 cambio de centro de trabajo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3105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BD88510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732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548F5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04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Cambio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adscripción administrativos</w:t>
            </w: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0BACD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70 cambio de centro de trabajo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4CD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F7503A7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59B4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355FA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CAMBIOS DOCENTE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62778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FEA6CF2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A0E6F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A8A06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09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Cambios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datos personales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1E4E5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09 cambio de datos personales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E91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C7CAD5F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6140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3985E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D3BF5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10 </w:t>
            </w:r>
            <w:proofErr w:type="spell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basificacion</w:t>
            </w:r>
            <w:proofErr w:type="spell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/ no surte efecto de pago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828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5B28541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3C2B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20EE7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10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Alta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definitiva</w:t>
            </w: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6865B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95 cambio de código (ESC.UPN) / no surte efecto de pago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27F8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9D78CBA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EDF29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40BDA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CAMBIOS DE CARRERA MAGISTERIAL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76982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80E5A3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E6FA4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4DEFFF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FCE892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INCORPORACIONES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30833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551D513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84AC5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49506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10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Cambio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plaza por (incorporación) a Carrera Magisterial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DEAA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10 alta definitiva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0498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A5E4536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81E9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6AFEF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C34D4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95 alta provisional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5B9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FE1464E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1F98B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1F039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10 cambio de plaza (incorporación)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D8A2C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03 07 nivel 3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67C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7CC032D" w14:textId="77777777" w:rsidTr="003A6627">
        <w:trPr>
          <w:trHeight w:val="607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30D75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38035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E5FA0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04 TA nivel 4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A01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10B57A5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2A73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F6E3D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8EB128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PROMOCIONES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EF21E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7F6239C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E1A6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B7A38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11 cambio de percepción deducción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086DA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05 7B nivel 5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2E5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680AB05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0D9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33EFC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8200B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06 BC nivel 6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2C73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3AADB29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CCB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12C42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FBA67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07 7C nivel 7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E1A1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0AD9A85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69DB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FC7B6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17BC3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08 7D nivel 8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B9B9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BB7CB0B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DBAE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C820E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A3613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09 7E nivel 9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4406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E47918E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4919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37B3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LICENCIAS SIN GOCE DE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F8BEB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568D35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F6F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BA174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14 licencia docente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1CE04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41 por asuntos particulares sin goce de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5E96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18CF519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F804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69D47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06 licencia administrativos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82EC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42 por pasar a otro empleo dentro de la misma secretaria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62F9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1CC685AF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84D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2D08C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B567E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43 por comisión sindical o elección popular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F943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786DA0F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353EF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B7A4A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33A62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45 por incapacidad medica con medio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A151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78F93D9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843B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FAD49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BB850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46 por incapacidad medica sin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ADF9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69A3D31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79AF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70C9D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FD139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47 por beca en el extranjero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6F9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BCBB015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36E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F4F1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LICENCIAS CON GOCE DE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97DCB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0513F80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EFF9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0FA47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14 licencia docente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25189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44 por gravidez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D048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CF93C7C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DF7FB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BF4C2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06 licencia administrativos</w:t>
            </w: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DA14B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48 </w:t>
            </w:r>
            <w:proofErr w:type="spell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prepensionaria</w:t>
            </w:r>
            <w:proofErr w:type="spellEnd"/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9D6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96DE00F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22B60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6E2E8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PRORROGA DE LICENCIAS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C0BD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E7E8509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91A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95138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14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Prorroga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licencia (personal docente)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1AD87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51 por asuntos particulares sin goce de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3BF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2EB145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2871B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C5F2A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06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Personal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apoyo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FB7E7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52 por pasar a otro empleo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384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05BD341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7472E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F2B52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1CACB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53 por comisión sindical o elección popular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A41D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AE9595C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446C6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DBCB7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1923D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55 por incapacidad medica con medio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DA60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24F5C17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5F90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FEB2B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1B1363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57 por beca en el extranjero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38EF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A40688A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C9C1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D3856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REANUDACIONES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6F922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1B4279E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6925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89A9A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15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Reanudación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labores (docentes)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3F27C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61 por termino de licencia por asuntos particulares sin goce de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6576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27FB300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B56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1B5A6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07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Reanudación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labores (administrativos)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67E72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62 por pasar a otro empleo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874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F98206D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2BD8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2E86B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F1FE2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63 por comisión sindical o elección popular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084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D1D91BD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E71D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4F247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37D14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65 por incapacidad medica con medio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3C8D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FE0FD0B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CD62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5F7AF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FE354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66 sin goce de sueldo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78F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53F48C03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49E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1780D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B6060E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67 por beca en el extranjero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3140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39B5D1C7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C3AC3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730D1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ALTA POR CAMBIO DE ESTADO A ESTADO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A3EF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3534F38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DA3D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C38C8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01  Alta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F308EF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10 alta definitiva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A964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61F989C9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3111A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1111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3F2BB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  <w:t>CAMBIOS Y BAJAS ADMINISTRATIVAS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B313" w14:textId="77777777" w:rsidR="003A6627" w:rsidRPr="003A6627" w:rsidRDefault="003A6627" w:rsidP="003A66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3712DC7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7D27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C1EF0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04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Alta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guion</w:t>
            </w:r>
          </w:p>
        </w:tc>
        <w:tc>
          <w:tcPr>
            <w:tcW w:w="67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FBCA8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01pago por 5 años de servicio a1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5F8A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25F4EC7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2919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937D0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3019F5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02 pago de 10 años de servicio a2 (automático)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B07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CC03025" w14:textId="77777777" w:rsidTr="003A6627">
        <w:trPr>
          <w:trHeight w:val="93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DF7F1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FDB59C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2D1271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03 pago de 15 años de servicio a4 (automático)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93AC4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7928EA6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3C518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AD18C2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9BD206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04 pago de 20 años de servicio a4 (automático)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4FA49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2C58724D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73EC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AF8B1D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78D44B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05 pago de 25 años de servicio a5 (automático)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054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771C2072" w14:textId="77777777" w:rsidTr="003A6627">
        <w:trPr>
          <w:trHeight w:val="314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5B0F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02C807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02 </w:t>
            </w:r>
            <w:proofErr w:type="gramStart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Cambio</w:t>
            </w:r>
            <w:proofErr w:type="gramEnd"/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de percepciones</w:t>
            </w:r>
          </w:p>
        </w:tc>
        <w:tc>
          <w:tcPr>
            <w:tcW w:w="6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C07548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3A6627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02 cambio de nivel del 1 al 3</w:t>
            </w: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229A" w14:textId="77777777" w:rsidR="003A6627" w:rsidRPr="003A6627" w:rsidRDefault="003A6627" w:rsidP="003A662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</w:p>
        </w:tc>
      </w:tr>
      <w:tr w:rsidR="003A6627" w:rsidRPr="003A6627" w14:paraId="44752068" w14:textId="77777777" w:rsidTr="003A6627">
        <w:trPr>
          <w:trHeight w:val="29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9F9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262C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0FF2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985F7" w14:textId="77777777" w:rsidR="003A6627" w:rsidRPr="003A6627" w:rsidRDefault="003A6627" w:rsidP="003A6627">
            <w:pPr>
              <w:rPr>
                <w:rFonts w:ascii="Calibri" w:hAnsi="Calibri" w:cs="Calibri"/>
                <w:sz w:val="22"/>
                <w:szCs w:val="22"/>
                <w:lang w:eastAsia="es-MX"/>
              </w:rPr>
            </w:pPr>
          </w:p>
        </w:tc>
      </w:tr>
    </w:tbl>
    <w:p w14:paraId="146EFEF6" w14:textId="77777777" w:rsidR="00633FF6" w:rsidRPr="00571FC7" w:rsidRDefault="00633FF6" w:rsidP="00F45D28">
      <w:pPr>
        <w:pStyle w:val="Ttulo1"/>
        <w:numPr>
          <w:ilvl w:val="0"/>
          <w:numId w:val="0"/>
        </w:numPr>
        <w:ind w:left="432" w:hanging="432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Style w:val="Tablaconcuadrcula"/>
        <w:tblW w:w="5150" w:type="pct"/>
        <w:tblLook w:val="04A0" w:firstRow="1" w:lastRow="0" w:firstColumn="1" w:lastColumn="0" w:noHBand="0" w:noVBand="1"/>
      </w:tblPr>
      <w:tblGrid>
        <w:gridCol w:w="362"/>
        <w:gridCol w:w="1031"/>
        <w:gridCol w:w="1529"/>
        <w:gridCol w:w="1509"/>
        <w:gridCol w:w="3869"/>
        <w:gridCol w:w="1376"/>
      </w:tblGrid>
      <w:tr w:rsidR="00093A06" w:rsidRPr="00571FC7" w14:paraId="4F6704A7" w14:textId="77777777" w:rsidTr="00D57F0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E885F0" w14:textId="77777777" w:rsidR="00093A06" w:rsidRPr="00571FC7" w:rsidRDefault="00093A06" w:rsidP="00D57F05">
            <w:pPr>
              <w:pStyle w:val="Textoindependiente"/>
              <w:spacing w:before="11"/>
              <w:jc w:val="center"/>
              <w:rPr>
                <w:b/>
                <w:bCs/>
                <w:sz w:val="16"/>
                <w:szCs w:val="16"/>
                <w:lang w:val="es-MX"/>
              </w:rPr>
            </w:pPr>
            <w:r w:rsidRPr="00571FC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Firmas de aceptación</w:t>
            </w:r>
          </w:p>
        </w:tc>
      </w:tr>
      <w:tr w:rsidR="00093A06" w:rsidRPr="00571FC7" w14:paraId="6365571F" w14:textId="77777777" w:rsidTr="00D57F05"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A6AE9" w14:textId="77777777" w:rsidR="00093A06" w:rsidRPr="00571FC7" w:rsidRDefault="00093A06" w:rsidP="00D57F05">
            <w:pPr>
              <w:pStyle w:val="Textoindependiente"/>
              <w:spacing w:before="11"/>
              <w:ind w:left="-112"/>
              <w:jc w:val="center"/>
              <w:rPr>
                <w:b/>
                <w:bCs/>
                <w:sz w:val="16"/>
                <w:szCs w:val="16"/>
                <w:lang w:val="es-MX"/>
              </w:rPr>
            </w:pPr>
            <w:r w:rsidRPr="00571FC7">
              <w:rPr>
                <w:b/>
                <w:bCs/>
                <w:sz w:val="16"/>
                <w:szCs w:val="16"/>
                <w:lang w:val="es-MX"/>
              </w:rPr>
              <w:t>No.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44A3A" w14:textId="77777777" w:rsidR="00093A06" w:rsidRPr="00571FC7" w:rsidRDefault="00093A06" w:rsidP="00D57F05">
            <w:pPr>
              <w:pStyle w:val="Textoindependiente"/>
              <w:spacing w:before="11"/>
              <w:ind w:left="-41"/>
              <w:jc w:val="center"/>
              <w:rPr>
                <w:b/>
                <w:bCs/>
                <w:sz w:val="16"/>
                <w:szCs w:val="16"/>
                <w:lang w:val="es-MX"/>
              </w:rPr>
            </w:pPr>
            <w:r w:rsidRPr="00571FC7">
              <w:rPr>
                <w:b/>
                <w:bCs/>
                <w:sz w:val="16"/>
                <w:szCs w:val="16"/>
                <w:lang w:val="es-MX"/>
              </w:rPr>
              <w:t>Nombre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08E41" w14:textId="77777777" w:rsidR="00093A06" w:rsidRPr="00571FC7" w:rsidRDefault="00093A06" w:rsidP="00D57F05">
            <w:pPr>
              <w:pStyle w:val="Textoindependiente"/>
              <w:spacing w:before="11"/>
              <w:ind w:left="0"/>
              <w:jc w:val="center"/>
              <w:rPr>
                <w:b/>
                <w:bCs/>
                <w:sz w:val="16"/>
                <w:szCs w:val="16"/>
                <w:lang w:val="es-MX"/>
              </w:rPr>
            </w:pPr>
            <w:r w:rsidRPr="00571FC7">
              <w:rPr>
                <w:b/>
                <w:bCs/>
                <w:sz w:val="16"/>
                <w:szCs w:val="16"/>
                <w:lang w:val="es-MX"/>
              </w:rPr>
              <w:t>Área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1EC4" w14:textId="77777777" w:rsidR="00093A06" w:rsidRPr="00571FC7" w:rsidRDefault="00093A06" w:rsidP="00D57F05">
            <w:pPr>
              <w:pStyle w:val="Textoindependiente"/>
              <w:spacing w:before="11"/>
              <w:ind w:left="0"/>
              <w:jc w:val="center"/>
              <w:rPr>
                <w:b/>
                <w:bCs/>
                <w:sz w:val="16"/>
                <w:szCs w:val="16"/>
                <w:lang w:val="es-MX"/>
              </w:rPr>
            </w:pPr>
            <w:r w:rsidRPr="00571FC7">
              <w:rPr>
                <w:b/>
                <w:bCs/>
                <w:sz w:val="16"/>
                <w:szCs w:val="16"/>
                <w:lang w:val="es-MX"/>
              </w:rPr>
              <w:t>Puesto</w:t>
            </w:r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F262A" w14:textId="77777777" w:rsidR="00093A06" w:rsidRPr="00571FC7" w:rsidRDefault="00093A06" w:rsidP="00D57F05">
            <w:pPr>
              <w:pStyle w:val="Textoindependiente"/>
              <w:spacing w:before="11"/>
              <w:ind w:left="0"/>
              <w:jc w:val="center"/>
              <w:rPr>
                <w:b/>
                <w:bCs/>
                <w:sz w:val="16"/>
                <w:szCs w:val="16"/>
                <w:lang w:val="es-MX"/>
              </w:rPr>
            </w:pPr>
            <w:r w:rsidRPr="00571FC7">
              <w:rPr>
                <w:b/>
                <w:bCs/>
                <w:sz w:val="16"/>
                <w:szCs w:val="16"/>
                <w:lang w:val="es-MX"/>
              </w:rPr>
              <w:t>Correo electrónico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CE63" w14:textId="77777777" w:rsidR="00093A06" w:rsidRPr="00571FC7" w:rsidRDefault="00093A06" w:rsidP="00D57F05">
            <w:pPr>
              <w:pStyle w:val="Textoindependiente"/>
              <w:spacing w:before="11"/>
              <w:ind w:left="0"/>
              <w:jc w:val="center"/>
              <w:rPr>
                <w:b/>
                <w:bCs/>
                <w:sz w:val="16"/>
                <w:szCs w:val="16"/>
                <w:lang w:val="es-MX"/>
              </w:rPr>
            </w:pPr>
            <w:r w:rsidRPr="00571FC7">
              <w:rPr>
                <w:b/>
                <w:bCs/>
                <w:sz w:val="16"/>
                <w:szCs w:val="16"/>
                <w:lang w:val="es-MX"/>
              </w:rPr>
              <w:t>Firma</w:t>
            </w:r>
          </w:p>
        </w:tc>
      </w:tr>
      <w:tr w:rsidR="00093A06" w:rsidRPr="00571FC7" w14:paraId="620B2290" w14:textId="77777777" w:rsidTr="00D57F05"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3215" w14:textId="77777777" w:rsidR="00093A06" w:rsidRPr="00571FC7" w:rsidRDefault="00093A06" w:rsidP="00D57F05">
            <w:pPr>
              <w:pStyle w:val="Textoindependiente"/>
              <w:spacing w:before="11"/>
              <w:ind w:left="-112"/>
              <w:jc w:val="center"/>
              <w:rPr>
                <w:sz w:val="16"/>
                <w:szCs w:val="16"/>
                <w:lang w:val="es-MX"/>
              </w:rPr>
            </w:pPr>
            <w:r w:rsidRPr="00571FC7">
              <w:rPr>
                <w:sz w:val="16"/>
                <w:szCs w:val="16"/>
                <w:lang w:val="es-MX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16BC" w14:textId="77777777" w:rsidR="00093A06" w:rsidRPr="003A6627" w:rsidRDefault="00093A06" w:rsidP="00D57F05">
            <w:pPr>
              <w:pStyle w:val="Textoindependiente"/>
              <w:spacing w:before="11"/>
              <w:ind w:left="-41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Roberto Navia Ortiz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7129A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Subsecretaría Administrativa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14B6E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Auxiliar</w:t>
            </w:r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77840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rnavia@seduzac.gob.mx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D1F6A" w14:textId="77777777" w:rsidR="00093A06" w:rsidRPr="00571FC7" w:rsidRDefault="00093A06" w:rsidP="00D57F05">
            <w:pPr>
              <w:pStyle w:val="Textoindependiente"/>
              <w:spacing w:before="11"/>
              <w:jc w:val="left"/>
              <w:rPr>
                <w:sz w:val="16"/>
                <w:szCs w:val="16"/>
                <w:lang w:val="es-MX"/>
              </w:rPr>
            </w:pPr>
          </w:p>
        </w:tc>
      </w:tr>
      <w:tr w:rsidR="00093A06" w:rsidRPr="00571FC7" w14:paraId="5D8CA480" w14:textId="77777777" w:rsidTr="00D57F05"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9CE4B" w14:textId="77777777" w:rsidR="00093A06" w:rsidRPr="00571FC7" w:rsidRDefault="00093A06" w:rsidP="00D57F05">
            <w:pPr>
              <w:pStyle w:val="Textoindependiente"/>
              <w:spacing w:before="11"/>
              <w:ind w:left="-112"/>
              <w:jc w:val="center"/>
              <w:rPr>
                <w:sz w:val="16"/>
                <w:szCs w:val="16"/>
                <w:lang w:val="es-MX"/>
              </w:rPr>
            </w:pPr>
            <w:r w:rsidRPr="00571FC7">
              <w:rPr>
                <w:sz w:val="16"/>
                <w:szCs w:val="16"/>
                <w:lang w:val="es-MX"/>
              </w:rPr>
              <w:t>2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073D" w14:textId="77777777" w:rsidR="00093A06" w:rsidRPr="003A6627" w:rsidRDefault="00093A06" w:rsidP="00D57F05">
            <w:pPr>
              <w:pStyle w:val="Textoindependiente"/>
              <w:spacing w:before="11"/>
              <w:ind w:left="-41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Horacio Ortiz Lozano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E6987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Departamento de Plazas Estatales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34CFD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Jefa de departamento</w:t>
            </w:r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63F2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plazasestatales@seduzac.gob.mx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0132F" w14:textId="77777777" w:rsidR="00093A06" w:rsidRPr="00571FC7" w:rsidRDefault="00093A06" w:rsidP="00D57F05">
            <w:pPr>
              <w:pStyle w:val="Textoindependiente"/>
              <w:spacing w:before="11"/>
              <w:jc w:val="left"/>
              <w:rPr>
                <w:sz w:val="16"/>
                <w:szCs w:val="16"/>
                <w:lang w:val="es-MX"/>
              </w:rPr>
            </w:pPr>
          </w:p>
        </w:tc>
      </w:tr>
      <w:tr w:rsidR="00093A06" w:rsidRPr="00571FC7" w14:paraId="11627B34" w14:textId="77777777" w:rsidTr="00D57F05"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A5B4" w14:textId="77777777" w:rsidR="00093A06" w:rsidRPr="00571FC7" w:rsidRDefault="00093A06" w:rsidP="00D57F05">
            <w:pPr>
              <w:pStyle w:val="Textoindependiente"/>
              <w:spacing w:before="11"/>
              <w:ind w:left="-112"/>
              <w:jc w:val="center"/>
              <w:rPr>
                <w:sz w:val="16"/>
                <w:szCs w:val="16"/>
                <w:lang w:val="es-MX"/>
              </w:rPr>
            </w:pPr>
            <w:r w:rsidRPr="00571FC7">
              <w:rPr>
                <w:sz w:val="16"/>
                <w:szCs w:val="16"/>
                <w:lang w:val="es-MX"/>
              </w:rPr>
              <w:t>3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D71C" w14:textId="77777777" w:rsidR="00093A06" w:rsidRPr="003A6627" w:rsidRDefault="00093A06" w:rsidP="00D57F05">
            <w:pPr>
              <w:pStyle w:val="Textoindependiente"/>
              <w:spacing w:before="11"/>
              <w:ind w:left="-41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Martha Patricia Ramírez </w:t>
            </w:r>
            <w:proofErr w:type="spellStart"/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Ramírez</w:t>
            </w:r>
            <w:proofErr w:type="spellEnd"/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D3C96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Departamento de Plazas Estatales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4A83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Encargada de control presupuestal</w:t>
            </w:r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985E5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pecontrolpresupuestal@seduzac.gob.mx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250CC" w14:textId="77777777" w:rsidR="00093A06" w:rsidRPr="00571FC7" w:rsidRDefault="00093A06" w:rsidP="00D57F05">
            <w:pPr>
              <w:pStyle w:val="Textoindependiente"/>
              <w:spacing w:before="11"/>
              <w:jc w:val="left"/>
              <w:rPr>
                <w:sz w:val="16"/>
                <w:szCs w:val="16"/>
                <w:lang w:val="es-MX"/>
              </w:rPr>
            </w:pPr>
          </w:p>
        </w:tc>
      </w:tr>
      <w:tr w:rsidR="00093A06" w:rsidRPr="00571FC7" w14:paraId="2127941C" w14:textId="77777777" w:rsidTr="00D57F05"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D2C3F" w14:textId="77777777" w:rsidR="00093A06" w:rsidRPr="00571FC7" w:rsidRDefault="00093A06" w:rsidP="00D57F05">
            <w:pPr>
              <w:pStyle w:val="Textoindependiente"/>
              <w:spacing w:before="11"/>
              <w:ind w:left="-112"/>
              <w:jc w:val="center"/>
              <w:rPr>
                <w:sz w:val="16"/>
                <w:szCs w:val="16"/>
                <w:lang w:val="es-MX"/>
              </w:rPr>
            </w:pPr>
            <w:r w:rsidRPr="00571FC7">
              <w:rPr>
                <w:sz w:val="16"/>
                <w:szCs w:val="16"/>
                <w:lang w:val="es-MX"/>
              </w:rPr>
              <w:t>4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22C3" w14:textId="77777777" w:rsidR="00093A06" w:rsidRPr="003A6627" w:rsidRDefault="00093A06" w:rsidP="00D57F05">
            <w:pPr>
              <w:pStyle w:val="Textoindependiente"/>
              <w:spacing w:before="11"/>
              <w:ind w:left="-41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Erick Flores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5D52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proofErr w:type="spellStart"/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Tellso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1DB64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Gerente proyecto</w:t>
            </w:r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A8BE7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erick.flores@tellso.com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6116F" w14:textId="77777777" w:rsidR="00093A06" w:rsidRPr="00571FC7" w:rsidRDefault="00093A06" w:rsidP="00D57F05">
            <w:pPr>
              <w:pStyle w:val="Textoindependiente"/>
              <w:spacing w:before="11"/>
              <w:jc w:val="left"/>
              <w:rPr>
                <w:sz w:val="16"/>
                <w:szCs w:val="16"/>
                <w:lang w:val="es-MX"/>
              </w:rPr>
            </w:pPr>
          </w:p>
        </w:tc>
      </w:tr>
      <w:tr w:rsidR="00093A06" w:rsidRPr="00571FC7" w14:paraId="3A303476" w14:textId="77777777" w:rsidTr="00D57F05"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9C646" w14:textId="77777777" w:rsidR="00093A06" w:rsidRPr="00571FC7" w:rsidRDefault="00093A06" w:rsidP="00D57F05">
            <w:pPr>
              <w:pStyle w:val="Textoindependiente"/>
              <w:spacing w:before="11"/>
              <w:ind w:left="-112"/>
              <w:jc w:val="center"/>
              <w:rPr>
                <w:sz w:val="16"/>
                <w:szCs w:val="16"/>
                <w:lang w:val="es-MX"/>
              </w:rPr>
            </w:pPr>
            <w:r w:rsidRPr="00571FC7">
              <w:rPr>
                <w:sz w:val="16"/>
                <w:szCs w:val="16"/>
                <w:lang w:val="es-MX"/>
              </w:rPr>
              <w:t>5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82593" w14:textId="77777777" w:rsidR="00093A06" w:rsidRPr="003A6627" w:rsidRDefault="00093A06" w:rsidP="00D57F05">
            <w:pPr>
              <w:pStyle w:val="Textoindependiente"/>
              <w:spacing w:before="11"/>
              <w:ind w:left="-41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Fernando Jiménez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65072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proofErr w:type="spellStart"/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Tellso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8E94D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Consultor </w:t>
            </w:r>
            <w:proofErr w:type="spellStart"/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rh</w:t>
            </w:r>
            <w:proofErr w:type="spellEnd"/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AF82D" w14:textId="77777777" w:rsidR="00093A06" w:rsidRPr="003A6627" w:rsidRDefault="00093A06" w:rsidP="00D57F05">
            <w:pPr>
              <w:pStyle w:val="Textoindependiente"/>
              <w:spacing w:before="11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3A66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fernando.jimenez@tellso.com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C1F1" w14:textId="77777777" w:rsidR="00093A06" w:rsidRPr="00571FC7" w:rsidRDefault="00093A06" w:rsidP="00D57F05">
            <w:pPr>
              <w:pStyle w:val="Textoindependiente"/>
              <w:spacing w:before="11"/>
              <w:jc w:val="left"/>
              <w:rPr>
                <w:sz w:val="16"/>
                <w:szCs w:val="16"/>
                <w:lang w:val="es-MX"/>
              </w:rPr>
            </w:pPr>
          </w:p>
        </w:tc>
      </w:tr>
    </w:tbl>
    <w:p w14:paraId="15B0B716" w14:textId="655872F6" w:rsidR="00DE3813" w:rsidRPr="005154EF" w:rsidRDefault="00DE3813" w:rsidP="007C423E">
      <w:pPr>
        <w:jc w:val="center"/>
      </w:pPr>
    </w:p>
    <w:bookmarkEnd w:id="6"/>
    <w:bookmarkEnd w:id="7"/>
    <w:bookmarkEnd w:id="8"/>
    <w:bookmarkEnd w:id="9"/>
    <w:bookmarkEnd w:id="11"/>
    <w:bookmarkEnd w:id="12"/>
    <w:sectPr w:rsidR="00DE3813" w:rsidRPr="005154EF" w:rsidSect="007D3EFF">
      <w:headerReference w:type="default" r:id="rId25"/>
      <w:pgSz w:w="12240" w:h="15840" w:code="1"/>
      <w:pgMar w:top="1077" w:right="1418" w:bottom="73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17BC" w14:textId="77777777" w:rsidR="007D7455" w:rsidRPr="00571FC7" w:rsidRDefault="007D7455">
      <w:r w:rsidRPr="00571FC7">
        <w:separator/>
      </w:r>
    </w:p>
  </w:endnote>
  <w:endnote w:type="continuationSeparator" w:id="0">
    <w:p w14:paraId="35F254D1" w14:textId="77777777" w:rsidR="007D7455" w:rsidRPr="00571FC7" w:rsidRDefault="007D7455">
      <w:r w:rsidRPr="00571FC7">
        <w:continuationSeparator/>
      </w:r>
    </w:p>
  </w:endnote>
  <w:endnote w:type="continuationNotice" w:id="1">
    <w:p w14:paraId="788F1BFC" w14:textId="77777777" w:rsidR="007D7455" w:rsidRPr="00571FC7" w:rsidRDefault="007D74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1730576"/>
      <w:docPartObj>
        <w:docPartGallery w:val="Page Numbers (Bottom of Page)"/>
        <w:docPartUnique/>
      </w:docPartObj>
    </w:sdtPr>
    <w:sdtEndPr/>
    <w:sdtContent>
      <w:p w14:paraId="45391522" w14:textId="690AD810" w:rsidR="008705F0" w:rsidRPr="00571FC7" w:rsidRDefault="008705F0">
        <w:pPr>
          <w:pStyle w:val="Piedepgina"/>
        </w:pPr>
        <w:r w:rsidRPr="00571FC7">
          <w:fldChar w:fldCharType="begin"/>
        </w:r>
        <w:r w:rsidRPr="00571FC7">
          <w:instrText>PAGE   \* MERGEFORMAT</w:instrText>
        </w:r>
        <w:r w:rsidRPr="00571FC7">
          <w:fldChar w:fldCharType="separate"/>
        </w:r>
        <w:r w:rsidRPr="00571FC7">
          <w:t>2</w:t>
        </w:r>
        <w:r w:rsidRPr="00571FC7">
          <w:fldChar w:fldCharType="end"/>
        </w:r>
      </w:p>
    </w:sdtContent>
  </w:sdt>
  <w:p w14:paraId="22F7EEE4" w14:textId="1B27140E" w:rsidR="00314D11" w:rsidRPr="00571FC7" w:rsidRDefault="00314D11" w:rsidP="007D3EFF">
    <w:pPr>
      <w:pStyle w:val="Piedepgina"/>
      <w:tabs>
        <w:tab w:val="clear" w:pos="4320"/>
        <w:tab w:val="clear" w:pos="8640"/>
        <w:tab w:val="right" w:pos="9000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83B78" w14:textId="77777777" w:rsidR="00314D11" w:rsidRPr="00571FC7" w:rsidRDefault="00314D11">
    <w:pPr>
      <w:pStyle w:val="Piedepgina"/>
      <w:tabs>
        <w:tab w:val="clear" w:pos="4320"/>
        <w:tab w:val="clear" w:pos="8640"/>
        <w:tab w:val="right" w:pos="9000"/>
      </w:tabs>
      <w:rPr>
        <w:rFonts w:cs="Arial"/>
        <w:sz w:val="16"/>
        <w:szCs w:val="16"/>
      </w:rPr>
    </w:pPr>
    <w:r w:rsidRPr="00571FC7">
      <w:rPr>
        <w:rFonts w:cs="Arial"/>
        <w:sz w:val="16"/>
        <w:szCs w:val="16"/>
      </w:rPr>
      <w:t xml:space="preserve">SABMiller </w:t>
    </w:r>
    <w:proofErr w:type="spellStart"/>
    <w:r w:rsidRPr="00571FC7">
      <w:rPr>
        <w:rFonts w:cs="Arial"/>
        <w:sz w:val="16"/>
        <w:szCs w:val="16"/>
      </w:rPr>
      <w:t>Confidential</w:t>
    </w:r>
    <w:proofErr w:type="spellEnd"/>
    <w:r w:rsidRPr="00571FC7">
      <w:rPr>
        <w:rFonts w:cs="Arial"/>
        <w:sz w:val="16"/>
        <w:szCs w:val="16"/>
      </w:rPr>
      <w:t xml:space="preserve"> and </w:t>
    </w:r>
    <w:proofErr w:type="spellStart"/>
    <w:r w:rsidRPr="00571FC7">
      <w:rPr>
        <w:rFonts w:cs="Arial"/>
        <w:sz w:val="16"/>
        <w:szCs w:val="16"/>
      </w:rPr>
      <w:t>Proprietary</w:t>
    </w:r>
    <w:proofErr w:type="spellEnd"/>
  </w:p>
  <w:p w14:paraId="06BE2D95" w14:textId="10ACFD92" w:rsidR="00314D11" w:rsidRPr="00571FC7" w:rsidRDefault="00314D11">
    <w:pPr>
      <w:pStyle w:val="Piedepgina"/>
      <w:tabs>
        <w:tab w:val="clear" w:pos="4320"/>
        <w:tab w:val="clear" w:pos="8640"/>
        <w:tab w:val="right" w:pos="9000"/>
      </w:tabs>
      <w:rPr>
        <w:rStyle w:val="Nmerodepgina"/>
        <w:sz w:val="16"/>
        <w:szCs w:val="16"/>
      </w:rPr>
    </w:pPr>
    <w:r w:rsidRPr="00571FC7">
      <w:rPr>
        <w:sz w:val="16"/>
        <w:szCs w:val="16"/>
      </w:rPr>
      <w:fldChar w:fldCharType="begin"/>
    </w:r>
    <w:r w:rsidRPr="00571FC7">
      <w:rPr>
        <w:sz w:val="16"/>
        <w:szCs w:val="16"/>
      </w:rPr>
      <w:instrText xml:space="preserve"> FILENAME  </w:instrText>
    </w:r>
    <w:r w:rsidRPr="00571FC7">
      <w:rPr>
        <w:sz w:val="16"/>
        <w:szCs w:val="16"/>
      </w:rPr>
      <w:fldChar w:fldCharType="separate"/>
    </w:r>
    <w:r w:rsidR="00F50E1E" w:rsidRPr="00571FC7">
      <w:rPr>
        <w:sz w:val="16"/>
        <w:szCs w:val="16"/>
      </w:rPr>
      <w:t>I792 Functional_Specification_17-07-2024.docx</w:t>
    </w:r>
    <w:r w:rsidRPr="00571FC7">
      <w:rPr>
        <w:sz w:val="16"/>
        <w:szCs w:val="16"/>
      </w:rPr>
      <w:fldChar w:fldCharType="end"/>
    </w:r>
    <w:r w:rsidRPr="00571FC7">
      <w:tab/>
    </w:r>
    <w:r w:rsidRPr="00571FC7">
      <w:rPr>
        <w:sz w:val="16"/>
        <w:szCs w:val="16"/>
      </w:rPr>
      <w:t xml:space="preserve">Page </w:t>
    </w:r>
    <w:r w:rsidRPr="00571FC7">
      <w:rPr>
        <w:rStyle w:val="Nmerodepgina"/>
        <w:sz w:val="16"/>
        <w:szCs w:val="16"/>
      </w:rPr>
      <w:fldChar w:fldCharType="begin"/>
    </w:r>
    <w:r w:rsidRPr="00571FC7">
      <w:rPr>
        <w:rStyle w:val="Nmerodepgina"/>
        <w:sz w:val="16"/>
        <w:szCs w:val="16"/>
      </w:rPr>
      <w:instrText xml:space="preserve"> PAGE </w:instrText>
    </w:r>
    <w:r w:rsidRPr="00571FC7">
      <w:rPr>
        <w:rStyle w:val="Nmerodepgina"/>
        <w:sz w:val="16"/>
        <w:szCs w:val="16"/>
      </w:rPr>
      <w:fldChar w:fldCharType="separate"/>
    </w:r>
    <w:r w:rsidRPr="00571FC7">
      <w:rPr>
        <w:rStyle w:val="Nmerodepgina"/>
        <w:sz w:val="16"/>
        <w:szCs w:val="16"/>
      </w:rPr>
      <w:t>1</w:t>
    </w:r>
    <w:r w:rsidRPr="00571FC7">
      <w:rPr>
        <w:rStyle w:val="Nmerodepgina"/>
        <w:sz w:val="16"/>
        <w:szCs w:val="16"/>
      </w:rPr>
      <w:fldChar w:fldCharType="end"/>
    </w:r>
    <w:r w:rsidRPr="00571FC7">
      <w:rPr>
        <w:rStyle w:val="Nmerodepgina"/>
        <w:sz w:val="16"/>
        <w:szCs w:val="16"/>
      </w:rPr>
      <w:t xml:space="preserve"> </w:t>
    </w:r>
    <w:proofErr w:type="spellStart"/>
    <w:r w:rsidRPr="00571FC7">
      <w:rPr>
        <w:rStyle w:val="Nmerodepgina"/>
        <w:sz w:val="16"/>
        <w:szCs w:val="16"/>
      </w:rPr>
      <w:t>of</w:t>
    </w:r>
    <w:proofErr w:type="spellEnd"/>
    <w:r w:rsidRPr="00571FC7">
      <w:rPr>
        <w:rStyle w:val="Nmerodepgina"/>
        <w:sz w:val="16"/>
        <w:szCs w:val="16"/>
      </w:rPr>
      <w:t xml:space="preserve"> </w:t>
    </w:r>
    <w:r w:rsidRPr="00571FC7">
      <w:rPr>
        <w:rStyle w:val="Nmerodepgina"/>
        <w:sz w:val="16"/>
        <w:szCs w:val="16"/>
      </w:rPr>
      <w:fldChar w:fldCharType="begin"/>
    </w:r>
    <w:r w:rsidRPr="00571FC7">
      <w:rPr>
        <w:rStyle w:val="Nmerodepgina"/>
        <w:sz w:val="16"/>
        <w:szCs w:val="16"/>
      </w:rPr>
      <w:instrText xml:space="preserve"> NUMPAGES </w:instrText>
    </w:r>
    <w:r w:rsidRPr="00571FC7">
      <w:rPr>
        <w:rStyle w:val="Nmerodepgina"/>
        <w:sz w:val="16"/>
        <w:szCs w:val="16"/>
      </w:rPr>
      <w:fldChar w:fldCharType="separate"/>
    </w:r>
    <w:r w:rsidRPr="00571FC7">
      <w:rPr>
        <w:rStyle w:val="Nmerodepgina"/>
        <w:sz w:val="16"/>
        <w:szCs w:val="16"/>
      </w:rPr>
      <w:t>8</w:t>
    </w:r>
    <w:r w:rsidRPr="00571FC7">
      <w:rPr>
        <w:rStyle w:val="Nmerodepgina"/>
        <w:sz w:val="16"/>
        <w:szCs w:val="16"/>
      </w:rPr>
      <w:fldChar w:fldCharType="end"/>
    </w:r>
  </w:p>
  <w:p w14:paraId="48E76F71" w14:textId="77777777" w:rsidR="00314D11" w:rsidRPr="00571FC7" w:rsidRDefault="00314D11">
    <w:pPr>
      <w:pStyle w:val="Piedepgina"/>
      <w:tabs>
        <w:tab w:val="clear" w:pos="4320"/>
        <w:tab w:val="clear" w:pos="8640"/>
        <w:tab w:val="right" w:pos="9000"/>
      </w:tabs>
      <w:rPr>
        <w:rStyle w:val="Nmerodepgina"/>
        <w:sz w:val="16"/>
        <w:szCs w:val="16"/>
      </w:rPr>
    </w:pPr>
  </w:p>
  <w:p w14:paraId="71AB125F" w14:textId="77777777" w:rsidR="00314D11" w:rsidRPr="00571FC7" w:rsidRDefault="00314D11" w:rsidP="00E94530">
    <w:pPr>
      <w:pStyle w:val="Piedepgina"/>
      <w:tabs>
        <w:tab w:val="clear" w:pos="4320"/>
        <w:tab w:val="clear" w:pos="8640"/>
        <w:tab w:val="right" w:pos="9000"/>
      </w:tabs>
      <w:jc w:val="center"/>
      <w:rPr>
        <w:sz w:val="16"/>
        <w:szCs w:val="16"/>
      </w:rPr>
    </w:pPr>
    <w:r w:rsidRPr="00571FC7">
      <w:rPr>
        <w:lang w:eastAsia="es-419"/>
      </w:rPr>
      <w:drawing>
        <wp:inline distT="0" distB="0" distL="0" distR="0" wp14:anchorId="3607DFDC" wp14:editId="6723C254">
          <wp:extent cx="447675" cy="304800"/>
          <wp:effectExtent l="19050" t="0" r="9525" b="0"/>
          <wp:docPr id="10" name="Picture 3" descr="SABMiller_pptLogo_wh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ABMiller_pptLogo_whi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490B" w14:textId="77777777" w:rsidR="007D7455" w:rsidRPr="00571FC7" w:rsidRDefault="007D7455">
      <w:r w:rsidRPr="00571FC7">
        <w:separator/>
      </w:r>
    </w:p>
  </w:footnote>
  <w:footnote w:type="continuationSeparator" w:id="0">
    <w:p w14:paraId="4A31C217" w14:textId="77777777" w:rsidR="007D7455" w:rsidRPr="00571FC7" w:rsidRDefault="007D7455">
      <w:r w:rsidRPr="00571FC7">
        <w:continuationSeparator/>
      </w:r>
    </w:p>
  </w:footnote>
  <w:footnote w:type="continuationNotice" w:id="1">
    <w:p w14:paraId="191720DF" w14:textId="77777777" w:rsidR="007D7455" w:rsidRPr="00571FC7" w:rsidRDefault="007D74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1AAA" w14:textId="77777777" w:rsidR="00314D11" w:rsidRPr="00571FC7" w:rsidRDefault="00314D11">
    <w:pPr>
      <w:pStyle w:val="Encabezado"/>
    </w:pPr>
  </w:p>
  <w:p w14:paraId="39FDA7C7" w14:textId="77777777" w:rsidR="00314D11" w:rsidRPr="00571FC7" w:rsidRDefault="00314D11" w:rsidP="007D3E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3AE4" w14:textId="77777777" w:rsidR="00314D11" w:rsidRPr="00571FC7" w:rsidRDefault="00314D11">
    <w:pPr>
      <w:pStyle w:val="Encabezado"/>
    </w:pPr>
  </w:p>
  <w:p w14:paraId="4061E6B7" w14:textId="77777777" w:rsidR="00314D11" w:rsidRPr="00571FC7" w:rsidRDefault="00314D11">
    <w:pPr>
      <w:pStyle w:val="Encabezado"/>
    </w:pPr>
  </w:p>
  <w:p w14:paraId="06DCC291" w14:textId="77777777" w:rsidR="00314D11" w:rsidRPr="00571FC7" w:rsidRDefault="00314D1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3ED9" w14:textId="6944C4F9" w:rsidR="00314D11" w:rsidRPr="00571FC7" w:rsidRDefault="00314D11" w:rsidP="007D3E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7494F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3EFB0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9350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3606E0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0A67F5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4493A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DAB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4C668F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FE41FD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103A8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31451"/>
    <w:multiLevelType w:val="hybridMultilevel"/>
    <w:tmpl w:val="758E42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1"/>
        <w:w w:val="109"/>
        <w:lang w:val="es-E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317A2B"/>
    <w:multiLevelType w:val="hybridMultilevel"/>
    <w:tmpl w:val="3370C1F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58452CB"/>
    <w:multiLevelType w:val="hybridMultilevel"/>
    <w:tmpl w:val="EE389DE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6692AC1"/>
    <w:multiLevelType w:val="hybridMultilevel"/>
    <w:tmpl w:val="D2A4848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88A5047"/>
    <w:multiLevelType w:val="hybridMultilevel"/>
    <w:tmpl w:val="EAB48E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7E4EE0"/>
    <w:multiLevelType w:val="hybridMultilevel"/>
    <w:tmpl w:val="F72E252E"/>
    <w:lvl w:ilvl="0" w:tplc="3742423A">
      <w:start w:val="1"/>
      <w:numFmt w:val="decimal"/>
      <w:pStyle w:val="StyleHeading2Arial11ptNotItalic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DAD48DB"/>
    <w:multiLevelType w:val="hybridMultilevel"/>
    <w:tmpl w:val="92E8780E"/>
    <w:lvl w:ilvl="0" w:tplc="06900570">
      <w:start w:val="1"/>
      <w:numFmt w:val="decimal"/>
      <w:lvlText w:val="%1."/>
      <w:lvlJc w:val="left"/>
      <w:pPr>
        <w:ind w:left="1035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755" w:hanging="360"/>
      </w:pPr>
    </w:lvl>
    <w:lvl w:ilvl="2" w:tplc="080A001B" w:tentative="1">
      <w:start w:val="1"/>
      <w:numFmt w:val="lowerRoman"/>
      <w:lvlText w:val="%3."/>
      <w:lvlJc w:val="right"/>
      <w:pPr>
        <w:ind w:left="2475" w:hanging="180"/>
      </w:pPr>
    </w:lvl>
    <w:lvl w:ilvl="3" w:tplc="080A000F" w:tentative="1">
      <w:start w:val="1"/>
      <w:numFmt w:val="decimal"/>
      <w:lvlText w:val="%4."/>
      <w:lvlJc w:val="left"/>
      <w:pPr>
        <w:ind w:left="3195" w:hanging="360"/>
      </w:pPr>
    </w:lvl>
    <w:lvl w:ilvl="4" w:tplc="080A0019" w:tentative="1">
      <w:start w:val="1"/>
      <w:numFmt w:val="lowerLetter"/>
      <w:lvlText w:val="%5."/>
      <w:lvlJc w:val="left"/>
      <w:pPr>
        <w:ind w:left="3915" w:hanging="360"/>
      </w:pPr>
    </w:lvl>
    <w:lvl w:ilvl="5" w:tplc="080A001B" w:tentative="1">
      <w:start w:val="1"/>
      <w:numFmt w:val="lowerRoman"/>
      <w:lvlText w:val="%6."/>
      <w:lvlJc w:val="right"/>
      <w:pPr>
        <w:ind w:left="4635" w:hanging="180"/>
      </w:pPr>
    </w:lvl>
    <w:lvl w:ilvl="6" w:tplc="080A000F" w:tentative="1">
      <w:start w:val="1"/>
      <w:numFmt w:val="decimal"/>
      <w:lvlText w:val="%7."/>
      <w:lvlJc w:val="left"/>
      <w:pPr>
        <w:ind w:left="5355" w:hanging="360"/>
      </w:pPr>
    </w:lvl>
    <w:lvl w:ilvl="7" w:tplc="080A0019" w:tentative="1">
      <w:start w:val="1"/>
      <w:numFmt w:val="lowerLetter"/>
      <w:lvlText w:val="%8."/>
      <w:lvlJc w:val="left"/>
      <w:pPr>
        <w:ind w:left="6075" w:hanging="360"/>
      </w:pPr>
    </w:lvl>
    <w:lvl w:ilvl="8" w:tplc="080A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7" w15:restartNumberingAfterBreak="0">
    <w:nsid w:val="157F5823"/>
    <w:multiLevelType w:val="hybridMultilevel"/>
    <w:tmpl w:val="1CE034B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5C31723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17EE3DAE"/>
    <w:multiLevelType w:val="hybridMultilevel"/>
    <w:tmpl w:val="13CCDB84"/>
    <w:lvl w:ilvl="0" w:tplc="06900570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EE5E41"/>
    <w:multiLevelType w:val="hybridMultilevel"/>
    <w:tmpl w:val="A1081C3E"/>
    <w:lvl w:ilvl="0" w:tplc="06900570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190A99"/>
    <w:multiLevelType w:val="hybridMultilevel"/>
    <w:tmpl w:val="5CE65C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1667297"/>
    <w:multiLevelType w:val="hybridMultilevel"/>
    <w:tmpl w:val="C194E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9B43A9"/>
    <w:multiLevelType w:val="hybridMultilevel"/>
    <w:tmpl w:val="CC3E1AD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2D85F0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27EC372F"/>
    <w:multiLevelType w:val="hybridMultilevel"/>
    <w:tmpl w:val="7AE2D33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864308B"/>
    <w:multiLevelType w:val="hybridMultilevel"/>
    <w:tmpl w:val="94F0474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8E75D41"/>
    <w:multiLevelType w:val="hybridMultilevel"/>
    <w:tmpl w:val="99082E2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D926834"/>
    <w:multiLevelType w:val="multilevel"/>
    <w:tmpl w:val="E25A13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trike w:val="0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trike w:val="0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trike w:val="0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trike w:val="0"/>
        <w:u w:val="none"/>
      </w:rPr>
    </w:lvl>
  </w:abstractNum>
  <w:abstractNum w:abstractNumId="29" w15:restartNumberingAfterBreak="0">
    <w:nsid w:val="321341BD"/>
    <w:multiLevelType w:val="hybridMultilevel"/>
    <w:tmpl w:val="9CE20CDE"/>
    <w:lvl w:ilvl="0" w:tplc="1BD2BA7E">
      <w:start w:val="1"/>
      <w:numFmt w:val="bullet"/>
      <w:pStyle w:val="BulletedList"/>
      <w:lvlText w:val=""/>
      <w:lvlJc w:val="left"/>
      <w:pPr>
        <w:tabs>
          <w:tab w:val="num" w:pos="539"/>
        </w:tabs>
        <w:ind w:left="539" w:hanging="539"/>
      </w:pPr>
      <w:rPr>
        <w:rFonts w:ascii="Symbol" w:hAnsi="Symbol" w:hint="default"/>
      </w:rPr>
    </w:lvl>
    <w:lvl w:ilvl="1" w:tplc="E9969C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9322B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B85A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08CC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24AE6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B20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AADD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AE04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BC3C95"/>
    <w:multiLevelType w:val="hybridMultilevel"/>
    <w:tmpl w:val="C18E113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65C3584"/>
    <w:multiLevelType w:val="hybridMultilevel"/>
    <w:tmpl w:val="77B27A88"/>
    <w:lvl w:ilvl="0" w:tplc="06900570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1F0984"/>
    <w:multiLevelType w:val="hybridMultilevel"/>
    <w:tmpl w:val="80908708"/>
    <w:lvl w:ilvl="0" w:tplc="06900570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223D18"/>
    <w:multiLevelType w:val="hybridMultilevel"/>
    <w:tmpl w:val="1B3E8CE6"/>
    <w:lvl w:ilvl="0" w:tplc="06900570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B33AEF"/>
    <w:multiLevelType w:val="hybridMultilevel"/>
    <w:tmpl w:val="06705B3E"/>
    <w:lvl w:ilvl="0" w:tplc="E216E722">
      <w:start w:val="1"/>
      <w:numFmt w:val="bullet"/>
      <w:pStyle w:val="BulletedTex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C4D554">
      <w:start w:val="1"/>
      <w:numFmt w:val="bullet"/>
      <w:pStyle w:val="BulletedTextLevel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8483C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EC27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0CF1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298A9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9A1F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6CC4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446F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E77AEB"/>
    <w:multiLevelType w:val="hybridMultilevel"/>
    <w:tmpl w:val="3E5E0638"/>
    <w:lvl w:ilvl="0" w:tplc="FFFFFFFF">
      <w:start w:val="11"/>
      <w:numFmt w:val="decimal"/>
      <w:lvlText w:val="%1."/>
      <w:lvlJc w:val="left"/>
      <w:pPr>
        <w:ind w:left="989" w:hanging="859"/>
        <w:jc w:val="right"/>
      </w:pPr>
      <w:rPr>
        <w:rFonts w:hint="default"/>
        <w:spacing w:val="-1"/>
        <w:w w:val="103"/>
        <w:lang w:val="es-ES" w:eastAsia="en-US" w:bidi="ar-SA"/>
      </w:rPr>
    </w:lvl>
    <w:lvl w:ilvl="1" w:tplc="CC14A49E">
      <w:start w:val="1"/>
      <w:numFmt w:val="decimal"/>
      <w:lvlText w:val="%2."/>
      <w:lvlJc w:val="left"/>
      <w:pPr>
        <w:ind w:left="315" w:hanging="70"/>
      </w:pPr>
      <w:rPr>
        <w:rFonts w:ascii="Calibri" w:eastAsia="Calibri" w:hAnsi="Calibri" w:cs="Calibri"/>
        <w:spacing w:val="0"/>
        <w:w w:val="28"/>
        <w:lang w:val="es-ES" w:eastAsia="en-US" w:bidi="ar-SA"/>
      </w:rPr>
    </w:lvl>
    <w:lvl w:ilvl="2" w:tplc="FFFFFFFF">
      <w:numFmt w:val="bullet"/>
      <w:lvlText w:val="•"/>
      <w:lvlJc w:val="left"/>
      <w:pPr>
        <w:ind w:left="801" w:hanging="7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622" w:hanging="7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3" w:hanging="7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64" w:hanging="7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5" w:hanging="7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-94" w:hanging="7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-273" w:hanging="70"/>
      </w:pPr>
      <w:rPr>
        <w:rFonts w:hint="default"/>
        <w:lang w:val="es-ES" w:eastAsia="en-US" w:bidi="ar-SA"/>
      </w:rPr>
    </w:lvl>
  </w:abstractNum>
  <w:abstractNum w:abstractNumId="36" w15:restartNumberingAfterBreak="0">
    <w:nsid w:val="491905F9"/>
    <w:multiLevelType w:val="singleLevel"/>
    <w:tmpl w:val="C47A02FE"/>
    <w:lvl w:ilvl="0">
      <w:start w:val="1"/>
      <w:numFmt w:val="bullet"/>
      <w:pStyle w:val="DelBullets"/>
      <w:lvlText w:val="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7" w15:restartNumberingAfterBreak="0">
    <w:nsid w:val="514B74F2"/>
    <w:multiLevelType w:val="multilevel"/>
    <w:tmpl w:val="46F488D4"/>
    <w:lvl w:ilvl="0">
      <w:start w:val="1"/>
      <w:numFmt w:val="decimal"/>
      <w:pStyle w:val="HeadingLevel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Level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Level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Level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54684EE5"/>
    <w:multiLevelType w:val="hybridMultilevel"/>
    <w:tmpl w:val="CA90AE7C"/>
    <w:lvl w:ilvl="0" w:tplc="F35A85D6">
      <w:start w:val="1"/>
      <w:numFmt w:val="decimal"/>
      <w:pStyle w:val="Tabellenunterschrift"/>
      <w:lvlText w:val="Tab.  %1"/>
      <w:lvlJc w:val="right"/>
      <w:pPr>
        <w:tabs>
          <w:tab w:val="num" w:pos="1800"/>
        </w:tabs>
        <w:ind w:left="0" w:firstLine="1440"/>
      </w:pPr>
      <w:rPr>
        <w:rFonts w:hint="default"/>
      </w:rPr>
    </w:lvl>
    <w:lvl w:ilvl="1" w:tplc="F66C26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9C4E0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88AE4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78AF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E86A4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3E00D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98A09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7C99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5B43487"/>
    <w:multiLevelType w:val="multilevel"/>
    <w:tmpl w:val="690C7E8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/>
        <w:sz w:val="20"/>
        <w:szCs w:val="20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5B3E108F"/>
    <w:multiLevelType w:val="hybridMultilevel"/>
    <w:tmpl w:val="FEE66500"/>
    <w:lvl w:ilvl="0" w:tplc="06900570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637C37"/>
    <w:multiLevelType w:val="hybridMultilevel"/>
    <w:tmpl w:val="5C38609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D3C0312"/>
    <w:multiLevelType w:val="multilevel"/>
    <w:tmpl w:val="08090023"/>
    <w:styleLink w:val="ArtculoSecci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3" w15:restartNumberingAfterBreak="0">
    <w:nsid w:val="620C2975"/>
    <w:multiLevelType w:val="hybridMultilevel"/>
    <w:tmpl w:val="516609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13690E"/>
    <w:multiLevelType w:val="hybridMultilevel"/>
    <w:tmpl w:val="0FFC8C5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95B0934"/>
    <w:multiLevelType w:val="hybridMultilevel"/>
    <w:tmpl w:val="60D6717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24B7311"/>
    <w:multiLevelType w:val="hybridMultilevel"/>
    <w:tmpl w:val="21E4A0FE"/>
    <w:lvl w:ilvl="0" w:tplc="06900570">
      <w:start w:val="1"/>
      <w:numFmt w:val="decimal"/>
      <w:lvlText w:val="%1."/>
      <w:lvlJc w:val="left"/>
      <w:pPr>
        <w:ind w:left="1035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755" w:hanging="360"/>
      </w:pPr>
    </w:lvl>
    <w:lvl w:ilvl="2" w:tplc="080A001B" w:tentative="1">
      <w:start w:val="1"/>
      <w:numFmt w:val="lowerRoman"/>
      <w:lvlText w:val="%3."/>
      <w:lvlJc w:val="right"/>
      <w:pPr>
        <w:ind w:left="2475" w:hanging="180"/>
      </w:pPr>
    </w:lvl>
    <w:lvl w:ilvl="3" w:tplc="080A000F" w:tentative="1">
      <w:start w:val="1"/>
      <w:numFmt w:val="decimal"/>
      <w:lvlText w:val="%4."/>
      <w:lvlJc w:val="left"/>
      <w:pPr>
        <w:ind w:left="3195" w:hanging="360"/>
      </w:pPr>
    </w:lvl>
    <w:lvl w:ilvl="4" w:tplc="080A0019" w:tentative="1">
      <w:start w:val="1"/>
      <w:numFmt w:val="lowerLetter"/>
      <w:lvlText w:val="%5."/>
      <w:lvlJc w:val="left"/>
      <w:pPr>
        <w:ind w:left="3915" w:hanging="360"/>
      </w:pPr>
    </w:lvl>
    <w:lvl w:ilvl="5" w:tplc="080A001B" w:tentative="1">
      <w:start w:val="1"/>
      <w:numFmt w:val="lowerRoman"/>
      <w:lvlText w:val="%6."/>
      <w:lvlJc w:val="right"/>
      <w:pPr>
        <w:ind w:left="4635" w:hanging="180"/>
      </w:pPr>
    </w:lvl>
    <w:lvl w:ilvl="6" w:tplc="080A000F" w:tentative="1">
      <w:start w:val="1"/>
      <w:numFmt w:val="decimal"/>
      <w:lvlText w:val="%7."/>
      <w:lvlJc w:val="left"/>
      <w:pPr>
        <w:ind w:left="5355" w:hanging="360"/>
      </w:pPr>
    </w:lvl>
    <w:lvl w:ilvl="7" w:tplc="080A0019" w:tentative="1">
      <w:start w:val="1"/>
      <w:numFmt w:val="lowerLetter"/>
      <w:lvlText w:val="%8."/>
      <w:lvlJc w:val="left"/>
      <w:pPr>
        <w:ind w:left="6075" w:hanging="360"/>
      </w:pPr>
    </w:lvl>
    <w:lvl w:ilvl="8" w:tplc="080A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7" w15:restartNumberingAfterBreak="0">
    <w:nsid w:val="79A341D4"/>
    <w:multiLevelType w:val="hybridMultilevel"/>
    <w:tmpl w:val="24C87B0E"/>
    <w:lvl w:ilvl="0" w:tplc="06900570">
      <w:start w:val="1"/>
      <w:numFmt w:val="decimal"/>
      <w:lvlText w:val="%1."/>
      <w:lvlJc w:val="left"/>
      <w:pPr>
        <w:ind w:left="1035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755" w:hanging="360"/>
      </w:pPr>
    </w:lvl>
    <w:lvl w:ilvl="2" w:tplc="080A001B" w:tentative="1">
      <w:start w:val="1"/>
      <w:numFmt w:val="lowerRoman"/>
      <w:lvlText w:val="%3."/>
      <w:lvlJc w:val="right"/>
      <w:pPr>
        <w:ind w:left="2475" w:hanging="180"/>
      </w:pPr>
    </w:lvl>
    <w:lvl w:ilvl="3" w:tplc="080A000F" w:tentative="1">
      <w:start w:val="1"/>
      <w:numFmt w:val="decimal"/>
      <w:lvlText w:val="%4."/>
      <w:lvlJc w:val="left"/>
      <w:pPr>
        <w:ind w:left="3195" w:hanging="360"/>
      </w:pPr>
    </w:lvl>
    <w:lvl w:ilvl="4" w:tplc="080A0019" w:tentative="1">
      <w:start w:val="1"/>
      <w:numFmt w:val="lowerLetter"/>
      <w:lvlText w:val="%5."/>
      <w:lvlJc w:val="left"/>
      <w:pPr>
        <w:ind w:left="3915" w:hanging="360"/>
      </w:pPr>
    </w:lvl>
    <w:lvl w:ilvl="5" w:tplc="080A001B" w:tentative="1">
      <w:start w:val="1"/>
      <w:numFmt w:val="lowerRoman"/>
      <w:lvlText w:val="%6."/>
      <w:lvlJc w:val="right"/>
      <w:pPr>
        <w:ind w:left="4635" w:hanging="180"/>
      </w:pPr>
    </w:lvl>
    <w:lvl w:ilvl="6" w:tplc="080A000F" w:tentative="1">
      <w:start w:val="1"/>
      <w:numFmt w:val="decimal"/>
      <w:lvlText w:val="%7."/>
      <w:lvlJc w:val="left"/>
      <w:pPr>
        <w:ind w:left="5355" w:hanging="360"/>
      </w:pPr>
    </w:lvl>
    <w:lvl w:ilvl="7" w:tplc="080A0019" w:tentative="1">
      <w:start w:val="1"/>
      <w:numFmt w:val="lowerLetter"/>
      <w:lvlText w:val="%8."/>
      <w:lvlJc w:val="left"/>
      <w:pPr>
        <w:ind w:left="6075" w:hanging="360"/>
      </w:pPr>
    </w:lvl>
    <w:lvl w:ilvl="8" w:tplc="080A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8" w15:restartNumberingAfterBreak="0">
    <w:nsid w:val="7E3620E8"/>
    <w:multiLevelType w:val="hybridMultilevel"/>
    <w:tmpl w:val="26BC5586"/>
    <w:lvl w:ilvl="0" w:tplc="06900570">
      <w:start w:val="1"/>
      <w:numFmt w:val="decimal"/>
      <w:lvlText w:val="%1."/>
      <w:lvlJc w:val="left"/>
      <w:pPr>
        <w:ind w:left="1709" w:hanging="360"/>
      </w:pPr>
      <w:rPr>
        <w:rFonts w:hint="default"/>
        <w:spacing w:val="-1"/>
        <w:w w:val="109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2429" w:hanging="360"/>
      </w:pPr>
    </w:lvl>
    <w:lvl w:ilvl="2" w:tplc="080A001B" w:tentative="1">
      <w:start w:val="1"/>
      <w:numFmt w:val="lowerRoman"/>
      <w:lvlText w:val="%3."/>
      <w:lvlJc w:val="right"/>
      <w:pPr>
        <w:ind w:left="3149" w:hanging="180"/>
      </w:pPr>
    </w:lvl>
    <w:lvl w:ilvl="3" w:tplc="080A000F" w:tentative="1">
      <w:start w:val="1"/>
      <w:numFmt w:val="decimal"/>
      <w:lvlText w:val="%4."/>
      <w:lvlJc w:val="left"/>
      <w:pPr>
        <w:ind w:left="3869" w:hanging="360"/>
      </w:pPr>
    </w:lvl>
    <w:lvl w:ilvl="4" w:tplc="080A0019" w:tentative="1">
      <w:start w:val="1"/>
      <w:numFmt w:val="lowerLetter"/>
      <w:lvlText w:val="%5."/>
      <w:lvlJc w:val="left"/>
      <w:pPr>
        <w:ind w:left="4589" w:hanging="360"/>
      </w:pPr>
    </w:lvl>
    <w:lvl w:ilvl="5" w:tplc="080A001B" w:tentative="1">
      <w:start w:val="1"/>
      <w:numFmt w:val="lowerRoman"/>
      <w:lvlText w:val="%6."/>
      <w:lvlJc w:val="right"/>
      <w:pPr>
        <w:ind w:left="5309" w:hanging="180"/>
      </w:pPr>
    </w:lvl>
    <w:lvl w:ilvl="6" w:tplc="080A000F" w:tentative="1">
      <w:start w:val="1"/>
      <w:numFmt w:val="decimal"/>
      <w:lvlText w:val="%7."/>
      <w:lvlJc w:val="left"/>
      <w:pPr>
        <w:ind w:left="6029" w:hanging="360"/>
      </w:pPr>
    </w:lvl>
    <w:lvl w:ilvl="7" w:tplc="080A0019" w:tentative="1">
      <w:start w:val="1"/>
      <w:numFmt w:val="lowerLetter"/>
      <w:lvlText w:val="%8."/>
      <w:lvlJc w:val="left"/>
      <w:pPr>
        <w:ind w:left="6749" w:hanging="360"/>
      </w:pPr>
    </w:lvl>
    <w:lvl w:ilvl="8" w:tplc="080A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49" w15:restartNumberingAfterBreak="0">
    <w:nsid w:val="7F343763"/>
    <w:multiLevelType w:val="hybridMultilevel"/>
    <w:tmpl w:val="2430C3B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6697282">
    <w:abstractNumId w:val="39"/>
  </w:num>
  <w:num w:numId="2" w16cid:durableId="1546869485">
    <w:abstractNumId w:val="9"/>
  </w:num>
  <w:num w:numId="3" w16cid:durableId="227542304">
    <w:abstractNumId w:val="7"/>
  </w:num>
  <w:num w:numId="4" w16cid:durableId="1310598408">
    <w:abstractNumId w:val="6"/>
  </w:num>
  <w:num w:numId="5" w16cid:durableId="1173447198">
    <w:abstractNumId w:val="5"/>
  </w:num>
  <w:num w:numId="6" w16cid:durableId="1600025861">
    <w:abstractNumId w:val="4"/>
  </w:num>
  <w:num w:numId="7" w16cid:durableId="1512330549">
    <w:abstractNumId w:val="8"/>
  </w:num>
  <w:num w:numId="8" w16cid:durableId="370231487">
    <w:abstractNumId w:val="3"/>
  </w:num>
  <w:num w:numId="9" w16cid:durableId="12152080">
    <w:abstractNumId w:val="2"/>
  </w:num>
  <w:num w:numId="10" w16cid:durableId="366759399">
    <w:abstractNumId w:val="1"/>
  </w:num>
  <w:num w:numId="11" w16cid:durableId="1650549804">
    <w:abstractNumId w:val="0"/>
  </w:num>
  <w:num w:numId="12" w16cid:durableId="43988023">
    <w:abstractNumId w:val="24"/>
  </w:num>
  <w:num w:numId="13" w16cid:durableId="1786339288">
    <w:abstractNumId w:val="18"/>
  </w:num>
  <w:num w:numId="14" w16cid:durableId="1959871275">
    <w:abstractNumId w:val="42"/>
  </w:num>
  <w:num w:numId="15" w16cid:durableId="811799869">
    <w:abstractNumId w:val="37"/>
  </w:num>
  <w:num w:numId="16" w16cid:durableId="1260403871">
    <w:abstractNumId w:val="34"/>
  </w:num>
  <w:num w:numId="17" w16cid:durableId="1907496578">
    <w:abstractNumId w:val="29"/>
  </w:num>
  <w:num w:numId="18" w16cid:durableId="178811984">
    <w:abstractNumId w:val="38"/>
  </w:num>
  <w:num w:numId="19" w16cid:durableId="1224632926">
    <w:abstractNumId w:val="15"/>
  </w:num>
  <w:num w:numId="20" w16cid:durableId="1337154542">
    <w:abstractNumId w:val="36"/>
  </w:num>
  <w:num w:numId="21" w16cid:durableId="302469187">
    <w:abstractNumId w:val="28"/>
  </w:num>
  <w:num w:numId="22" w16cid:durableId="1450391530">
    <w:abstractNumId w:val="35"/>
  </w:num>
  <w:num w:numId="23" w16cid:durableId="803428470">
    <w:abstractNumId w:val="47"/>
  </w:num>
  <w:num w:numId="24" w16cid:durableId="487938496">
    <w:abstractNumId w:val="46"/>
  </w:num>
  <w:num w:numId="25" w16cid:durableId="2053114239">
    <w:abstractNumId w:val="16"/>
  </w:num>
  <w:num w:numId="26" w16cid:durableId="1412462352">
    <w:abstractNumId w:val="48"/>
  </w:num>
  <w:num w:numId="27" w16cid:durableId="439303163">
    <w:abstractNumId w:val="33"/>
  </w:num>
  <w:num w:numId="28" w16cid:durableId="149711799">
    <w:abstractNumId w:val="20"/>
  </w:num>
  <w:num w:numId="29" w16cid:durableId="1736777940">
    <w:abstractNumId w:val="19"/>
  </w:num>
  <w:num w:numId="30" w16cid:durableId="515772491">
    <w:abstractNumId w:val="32"/>
  </w:num>
  <w:num w:numId="31" w16cid:durableId="134228525">
    <w:abstractNumId w:val="31"/>
  </w:num>
  <w:num w:numId="32" w16cid:durableId="955790644">
    <w:abstractNumId w:val="40"/>
  </w:num>
  <w:num w:numId="33" w16cid:durableId="529492745">
    <w:abstractNumId w:val="14"/>
  </w:num>
  <w:num w:numId="34" w16cid:durableId="1355961328">
    <w:abstractNumId w:val="43"/>
  </w:num>
  <w:num w:numId="35" w16cid:durableId="914514996">
    <w:abstractNumId w:val="45"/>
  </w:num>
  <w:num w:numId="36" w16cid:durableId="1052776982">
    <w:abstractNumId w:val="13"/>
  </w:num>
  <w:num w:numId="37" w16cid:durableId="495656056">
    <w:abstractNumId w:val="44"/>
  </w:num>
  <w:num w:numId="38" w16cid:durableId="2027561100">
    <w:abstractNumId w:val="41"/>
  </w:num>
  <w:num w:numId="39" w16cid:durableId="1831600872">
    <w:abstractNumId w:val="30"/>
  </w:num>
  <w:num w:numId="40" w16cid:durableId="367684812">
    <w:abstractNumId w:val="21"/>
  </w:num>
  <w:num w:numId="41" w16cid:durableId="57822847">
    <w:abstractNumId w:val="26"/>
  </w:num>
  <w:num w:numId="42" w16cid:durableId="142891951">
    <w:abstractNumId w:val="23"/>
  </w:num>
  <w:num w:numId="43" w16cid:durableId="2128353224">
    <w:abstractNumId w:val="17"/>
  </w:num>
  <w:num w:numId="44" w16cid:durableId="1772436507">
    <w:abstractNumId w:val="12"/>
  </w:num>
  <w:num w:numId="45" w16cid:durableId="1972976853">
    <w:abstractNumId w:val="11"/>
  </w:num>
  <w:num w:numId="46" w16cid:durableId="1129862123">
    <w:abstractNumId w:val="27"/>
  </w:num>
  <w:num w:numId="47" w16cid:durableId="584386237">
    <w:abstractNumId w:val="10"/>
  </w:num>
  <w:num w:numId="48" w16cid:durableId="358237239">
    <w:abstractNumId w:val="25"/>
  </w:num>
  <w:num w:numId="49" w16cid:durableId="1970669874">
    <w:abstractNumId w:val="49"/>
  </w:num>
  <w:num w:numId="50" w16cid:durableId="2125419569">
    <w:abstractNumId w:val="2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048"/>
    <w:rsid w:val="0000274C"/>
    <w:rsid w:val="00002ACF"/>
    <w:rsid w:val="00003C6A"/>
    <w:rsid w:val="0000507C"/>
    <w:rsid w:val="0000587A"/>
    <w:rsid w:val="00010962"/>
    <w:rsid w:val="0001172C"/>
    <w:rsid w:val="000117CF"/>
    <w:rsid w:val="000129BD"/>
    <w:rsid w:val="00012A59"/>
    <w:rsid w:val="00012E04"/>
    <w:rsid w:val="0001310F"/>
    <w:rsid w:val="000150F0"/>
    <w:rsid w:val="00016172"/>
    <w:rsid w:val="00017AA3"/>
    <w:rsid w:val="0002097A"/>
    <w:rsid w:val="000216B0"/>
    <w:rsid w:val="00021CF4"/>
    <w:rsid w:val="00022650"/>
    <w:rsid w:val="00023877"/>
    <w:rsid w:val="0002454F"/>
    <w:rsid w:val="000249B8"/>
    <w:rsid w:val="00026595"/>
    <w:rsid w:val="00027AFD"/>
    <w:rsid w:val="00027FAB"/>
    <w:rsid w:val="00030118"/>
    <w:rsid w:val="000302C9"/>
    <w:rsid w:val="00031195"/>
    <w:rsid w:val="0003136D"/>
    <w:rsid w:val="00031A31"/>
    <w:rsid w:val="00031C2B"/>
    <w:rsid w:val="00031D6B"/>
    <w:rsid w:val="000338C2"/>
    <w:rsid w:val="000338D9"/>
    <w:rsid w:val="00033A58"/>
    <w:rsid w:val="00033AD0"/>
    <w:rsid w:val="000343CB"/>
    <w:rsid w:val="000357DC"/>
    <w:rsid w:val="0003644C"/>
    <w:rsid w:val="00037B9A"/>
    <w:rsid w:val="00042273"/>
    <w:rsid w:val="0004338F"/>
    <w:rsid w:val="00044685"/>
    <w:rsid w:val="00044727"/>
    <w:rsid w:val="00045826"/>
    <w:rsid w:val="00045A83"/>
    <w:rsid w:val="00050044"/>
    <w:rsid w:val="0005081C"/>
    <w:rsid w:val="00055B25"/>
    <w:rsid w:val="00055CE8"/>
    <w:rsid w:val="0005600C"/>
    <w:rsid w:val="00056044"/>
    <w:rsid w:val="00056072"/>
    <w:rsid w:val="0005630B"/>
    <w:rsid w:val="000569CE"/>
    <w:rsid w:val="00056DD9"/>
    <w:rsid w:val="00056E58"/>
    <w:rsid w:val="000617EE"/>
    <w:rsid w:val="00064546"/>
    <w:rsid w:val="000648C3"/>
    <w:rsid w:val="00064A81"/>
    <w:rsid w:val="00064ACC"/>
    <w:rsid w:val="0006745A"/>
    <w:rsid w:val="00067ABF"/>
    <w:rsid w:val="00071347"/>
    <w:rsid w:val="00071DDE"/>
    <w:rsid w:val="0007442C"/>
    <w:rsid w:val="000748FB"/>
    <w:rsid w:val="00074C48"/>
    <w:rsid w:val="000750F1"/>
    <w:rsid w:val="00075985"/>
    <w:rsid w:val="00076A37"/>
    <w:rsid w:val="00076D69"/>
    <w:rsid w:val="000779C0"/>
    <w:rsid w:val="00077B45"/>
    <w:rsid w:val="000803FC"/>
    <w:rsid w:val="000832A1"/>
    <w:rsid w:val="00083BD0"/>
    <w:rsid w:val="00085AAD"/>
    <w:rsid w:val="00086866"/>
    <w:rsid w:val="000870CD"/>
    <w:rsid w:val="000878FB"/>
    <w:rsid w:val="00090ADB"/>
    <w:rsid w:val="000923F9"/>
    <w:rsid w:val="000929FE"/>
    <w:rsid w:val="00093023"/>
    <w:rsid w:val="00093A06"/>
    <w:rsid w:val="000947B9"/>
    <w:rsid w:val="00094BA5"/>
    <w:rsid w:val="00095268"/>
    <w:rsid w:val="00095CCD"/>
    <w:rsid w:val="000A1FA8"/>
    <w:rsid w:val="000A297F"/>
    <w:rsid w:val="000A3052"/>
    <w:rsid w:val="000A352E"/>
    <w:rsid w:val="000A3BF1"/>
    <w:rsid w:val="000A5785"/>
    <w:rsid w:val="000A5DE3"/>
    <w:rsid w:val="000B01E8"/>
    <w:rsid w:val="000B0442"/>
    <w:rsid w:val="000B044F"/>
    <w:rsid w:val="000B0E1D"/>
    <w:rsid w:val="000B0E25"/>
    <w:rsid w:val="000B2A50"/>
    <w:rsid w:val="000B33CD"/>
    <w:rsid w:val="000B3A8B"/>
    <w:rsid w:val="000B45B3"/>
    <w:rsid w:val="000B5B23"/>
    <w:rsid w:val="000B707E"/>
    <w:rsid w:val="000B7D29"/>
    <w:rsid w:val="000C04FB"/>
    <w:rsid w:val="000C05CC"/>
    <w:rsid w:val="000C07DC"/>
    <w:rsid w:val="000C0E8E"/>
    <w:rsid w:val="000C3010"/>
    <w:rsid w:val="000C301F"/>
    <w:rsid w:val="000C3DFA"/>
    <w:rsid w:val="000C5814"/>
    <w:rsid w:val="000C5BDB"/>
    <w:rsid w:val="000C6366"/>
    <w:rsid w:val="000D0549"/>
    <w:rsid w:val="000D1132"/>
    <w:rsid w:val="000D15E1"/>
    <w:rsid w:val="000D33CF"/>
    <w:rsid w:val="000D3489"/>
    <w:rsid w:val="000D3DE8"/>
    <w:rsid w:val="000D4873"/>
    <w:rsid w:val="000D4E0B"/>
    <w:rsid w:val="000D6C92"/>
    <w:rsid w:val="000E07BB"/>
    <w:rsid w:val="000E0D93"/>
    <w:rsid w:val="000E0E1F"/>
    <w:rsid w:val="000E1133"/>
    <w:rsid w:val="000E172B"/>
    <w:rsid w:val="000E27F2"/>
    <w:rsid w:val="000E33FA"/>
    <w:rsid w:val="000E36BB"/>
    <w:rsid w:val="000E4FDA"/>
    <w:rsid w:val="000E5D4A"/>
    <w:rsid w:val="000E5D4F"/>
    <w:rsid w:val="000E6592"/>
    <w:rsid w:val="000E68E3"/>
    <w:rsid w:val="000E6942"/>
    <w:rsid w:val="000F0399"/>
    <w:rsid w:val="000F1B87"/>
    <w:rsid w:val="000F3BB6"/>
    <w:rsid w:val="000F6B4B"/>
    <w:rsid w:val="000F7C6B"/>
    <w:rsid w:val="000F7D1E"/>
    <w:rsid w:val="00101540"/>
    <w:rsid w:val="0010293B"/>
    <w:rsid w:val="00104078"/>
    <w:rsid w:val="00104DDB"/>
    <w:rsid w:val="00106364"/>
    <w:rsid w:val="0010651E"/>
    <w:rsid w:val="0010670F"/>
    <w:rsid w:val="00106D84"/>
    <w:rsid w:val="00107171"/>
    <w:rsid w:val="00111EA5"/>
    <w:rsid w:val="00112C8B"/>
    <w:rsid w:val="0011347B"/>
    <w:rsid w:val="00113591"/>
    <w:rsid w:val="00113697"/>
    <w:rsid w:val="0011492F"/>
    <w:rsid w:val="00114CC7"/>
    <w:rsid w:val="00114F56"/>
    <w:rsid w:val="00116796"/>
    <w:rsid w:val="00120172"/>
    <w:rsid w:val="00120610"/>
    <w:rsid w:val="0012078F"/>
    <w:rsid w:val="0012142E"/>
    <w:rsid w:val="0012205E"/>
    <w:rsid w:val="0012333F"/>
    <w:rsid w:val="00123C32"/>
    <w:rsid w:val="00123F38"/>
    <w:rsid w:val="0012423E"/>
    <w:rsid w:val="00124BC4"/>
    <w:rsid w:val="00125EA8"/>
    <w:rsid w:val="001262E0"/>
    <w:rsid w:val="0012658D"/>
    <w:rsid w:val="001302E6"/>
    <w:rsid w:val="00130338"/>
    <w:rsid w:val="001313F7"/>
    <w:rsid w:val="00133007"/>
    <w:rsid w:val="00134F8F"/>
    <w:rsid w:val="0013551E"/>
    <w:rsid w:val="00135A05"/>
    <w:rsid w:val="00135F16"/>
    <w:rsid w:val="001362B2"/>
    <w:rsid w:val="00136A0A"/>
    <w:rsid w:val="00136C91"/>
    <w:rsid w:val="00137EF6"/>
    <w:rsid w:val="001423D8"/>
    <w:rsid w:val="00142452"/>
    <w:rsid w:val="00145722"/>
    <w:rsid w:val="00146057"/>
    <w:rsid w:val="0014791B"/>
    <w:rsid w:val="0015066A"/>
    <w:rsid w:val="001523A3"/>
    <w:rsid w:val="00152A0F"/>
    <w:rsid w:val="001548C5"/>
    <w:rsid w:val="00155A6C"/>
    <w:rsid w:val="00156817"/>
    <w:rsid w:val="001575B1"/>
    <w:rsid w:val="00161BAF"/>
    <w:rsid w:val="00161C4A"/>
    <w:rsid w:val="00162986"/>
    <w:rsid w:val="001633E5"/>
    <w:rsid w:val="001642B2"/>
    <w:rsid w:val="00164303"/>
    <w:rsid w:val="001643F6"/>
    <w:rsid w:val="00164437"/>
    <w:rsid w:val="0016479F"/>
    <w:rsid w:val="00164AB1"/>
    <w:rsid w:val="001718FD"/>
    <w:rsid w:val="001737C7"/>
    <w:rsid w:val="00173BF4"/>
    <w:rsid w:val="00173CFE"/>
    <w:rsid w:val="00174330"/>
    <w:rsid w:val="00176E76"/>
    <w:rsid w:val="00177412"/>
    <w:rsid w:val="001802FA"/>
    <w:rsid w:val="0018319A"/>
    <w:rsid w:val="001833CF"/>
    <w:rsid w:val="00183B91"/>
    <w:rsid w:val="00183E8B"/>
    <w:rsid w:val="00184C17"/>
    <w:rsid w:val="00187F7E"/>
    <w:rsid w:val="00190049"/>
    <w:rsid w:val="001914E6"/>
    <w:rsid w:val="0019156F"/>
    <w:rsid w:val="001935BA"/>
    <w:rsid w:val="00193F81"/>
    <w:rsid w:val="00193FCD"/>
    <w:rsid w:val="00194062"/>
    <w:rsid w:val="00194376"/>
    <w:rsid w:val="0019475B"/>
    <w:rsid w:val="00194B72"/>
    <w:rsid w:val="00194E62"/>
    <w:rsid w:val="001962FD"/>
    <w:rsid w:val="0019664B"/>
    <w:rsid w:val="001A1DCF"/>
    <w:rsid w:val="001A2168"/>
    <w:rsid w:val="001A2B5C"/>
    <w:rsid w:val="001A37EE"/>
    <w:rsid w:val="001A57E5"/>
    <w:rsid w:val="001A6294"/>
    <w:rsid w:val="001A6CD4"/>
    <w:rsid w:val="001B1D35"/>
    <w:rsid w:val="001B1D88"/>
    <w:rsid w:val="001B38D5"/>
    <w:rsid w:val="001B72E9"/>
    <w:rsid w:val="001B795F"/>
    <w:rsid w:val="001C0435"/>
    <w:rsid w:val="001C05B5"/>
    <w:rsid w:val="001C10EC"/>
    <w:rsid w:val="001C2C78"/>
    <w:rsid w:val="001C414B"/>
    <w:rsid w:val="001C6602"/>
    <w:rsid w:val="001C72FD"/>
    <w:rsid w:val="001D0201"/>
    <w:rsid w:val="001D130B"/>
    <w:rsid w:val="001D2AC6"/>
    <w:rsid w:val="001D3A13"/>
    <w:rsid w:val="001D5152"/>
    <w:rsid w:val="001D52FC"/>
    <w:rsid w:val="001D6358"/>
    <w:rsid w:val="001D6836"/>
    <w:rsid w:val="001D6C8F"/>
    <w:rsid w:val="001E1B88"/>
    <w:rsid w:val="001E270D"/>
    <w:rsid w:val="001E3984"/>
    <w:rsid w:val="001E5C43"/>
    <w:rsid w:val="001E7EA7"/>
    <w:rsid w:val="001F30C7"/>
    <w:rsid w:val="001F3802"/>
    <w:rsid w:val="001F3A34"/>
    <w:rsid w:val="001F40EA"/>
    <w:rsid w:val="001F47D5"/>
    <w:rsid w:val="001F6EAD"/>
    <w:rsid w:val="001F7925"/>
    <w:rsid w:val="001F7F4A"/>
    <w:rsid w:val="002031CA"/>
    <w:rsid w:val="00203D27"/>
    <w:rsid w:val="0020520C"/>
    <w:rsid w:val="002054DF"/>
    <w:rsid w:val="00206690"/>
    <w:rsid w:val="00206D2A"/>
    <w:rsid w:val="00207A26"/>
    <w:rsid w:val="0021045A"/>
    <w:rsid w:val="002109F2"/>
    <w:rsid w:val="002138EF"/>
    <w:rsid w:val="00213F6E"/>
    <w:rsid w:val="0021429D"/>
    <w:rsid w:val="00214DEE"/>
    <w:rsid w:val="0021568B"/>
    <w:rsid w:val="00215B72"/>
    <w:rsid w:val="0021739F"/>
    <w:rsid w:val="002176AB"/>
    <w:rsid w:val="00217765"/>
    <w:rsid w:val="00217CD3"/>
    <w:rsid w:val="002211F3"/>
    <w:rsid w:val="00221600"/>
    <w:rsid w:val="002217AD"/>
    <w:rsid w:val="0022228D"/>
    <w:rsid w:val="00222512"/>
    <w:rsid w:val="00222B04"/>
    <w:rsid w:val="002230D8"/>
    <w:rsid w:val="00223F88"/>
    <w:rsid w:val="002240A6"/>
    <w:rsid w:val="00226CC0"/>
    <w:rsid w:val="0022708A"/>
    <w:rsid w:val="0022797F"/>
    <w:rsid w:val="00227C44"/>
    <w:rsid w:val="00227CE5"/>
    <w:rsid w:val="00230ABC"/>
    <w:rsid w:val="002322D6"/>
    <w:rsid w:val="00233562"/>
    <w:rsid w:val="00233EF2"/>
    <w:rsid w:val="00234A89"/>
    <w:rsid w:val="00235091"/>
    <w:rsid w:val="002350F6"/>
    <w:rsid w:val="002361B1"/>
    <w:rsid w:val="00236B5D"/>
    <w:rsid w:val="00240068"/>
    <w:rsid w:val="002439FE"/>
    <w:rsid w:val="002458F1"/>
    <w:rsid w:val="002468E1"/>
    <w:rsid w:val="00246B4B"/>
    <w:rsid w:val="00247A01"/>
    <w:rsid w:val="0025004D"/>
    <w:rsid w:val="00250143"/>
    <w:rsid w:val="00250C14"/>
    <w:rsid w:val="00253CE3"/>
    <w:rsid w:val="00253DA1"/>
    <w:rsid w:val="00253E32"/>
    <w:rsid w:val="00256E06"/>
    <w:rsid w:val="00257105"/>
    <w:rsid w:val="00260DD9"/>
    <w:rsid w:val="00261422"/>
    <w:rsid w:val="0026251D"/>
    <w:rsid w:val="002649AE"/>
    <w:rsid w:val="0026761C"/>
    <w:rsid w:val="0027017D"/>
    <w:rsid w:val="0027038F"/>
    <w:rsid w:val="00270540"/>
    <w:rsid w:val="00271715"/>
    <w:rsid w:val="0027299F"/>
    <w:rsid w:val="00272EDE"/>
    <w:rsid w:val="00273E5B"/>
    <w:rsid w:val="00274417"/>
    <w:rsid w:val="002745AD"/>
    <w:rsid w:val="00274B7C"/>
    <w:rsid w:val="002751B9"/>
    <w:rsid w:val="00275644"/>
    <w:rsid w:val="00277986"/>
    <w:rsid w:val="00282D83"/>
    <w:rsid w:val="00282E3F"/>
    <w:rsid w:val="00283A13"/>
    <w:rsid w:val="0028447C"/>
    <w:rsid w:val="00285C6A"/>
    <w:rsid w:val="00286E32"/>
    <w:rsid w:val="00286EC2"/>
    <w:rsid w:val="00287395"/>
    <w:rsid w:val="0028756E"/>
    <w:rsid w:val="002879E8"/>
    <w:rsid w:val="00290D41"/>
    <w:rsid w:val="0029141B"/>
    <w:rsid w:val="00292DE9"/>
    <w:rsid w:val="0029354E"/>
    <w:rsid w:val="00296322"/>
    <w:rsid w:val="002A0201"/>
    <w:rsid w:val="002A04DF"/>
    <w:rsid w:val="002A0ABE"/>
    <w:rsid w:val="002A146A"/>
    <w:rsid w:val="002A4048"/>
    <w:rsid w:val="002A7763"/>
    <w:rsid w:val="002A7B33"/>
    <w:rsid w:val="002B04F7"/>
    <w:rsid w:val="002B081A"/>
    <w:rsid w:val="002B126A"/>
    <w:rsid w:val="002B23E0"/>
    <w:rsid w:val="002B453F"/>
    <w:rsid w:val="002B6363"/>
    <w:rsid w:val="002C19EF"/>
    <w:rsid w:val="002C1B96"/>
    <w:rsid w:val="002C418C"/>
    <w:rsid w:val="002C41A9"/>
    <w:rsid w:val="002D1D2C"/>
    <w:rsid w:val="002D22FD"/>
    <w:rsid w:val="002E0389"/>
    <w:rsid w:val="002E0974"/>
    <w:rsid w:val="002E2E39"/>
    <w:rsid w:val="002E37CF"/>
    <w:rsid w:val="002E4795"/>
    <w:rsid w:val="002E4D08"/>
    <w:rsid w:val="002E69BE"/>
    <w:rsid w:val="002E7436"/>
    <w:rsid w:val="002E7779"/>
    <w:rsid w:val="002E7F83"/>
    <w:rsid w:val="002F0426"/>
    <w:rsid w:val="002F0A95"/>
    <w:rsid w:val="002F0B84"/>
    <w:rsid w:val="002F0E18"/>
    <w:rsid w:val="002F101D"/>
    <w:rsid w:val="002F186E"/>
    <w:rsid w:val="002F1F03"/>
    <w:rsid w:val="002F5AF0"/>
    <w:rsid w:val="002F6A84"/>
    <w:rsid w:val="003026A5"/>
    <w:rsid w:val="003027C2"/>
    <w:rsid w:val="00302C36"/>
    <w:rsid w:val="00302D85"/>
    <w:rsid w:val="00302DB5"/>
    <w:rsid w:val="0030304D"/>
    <w:rsid w:val="00305573"/>
    <w:rsid w:val="003056C2"/>
    <w:rsid w:val="00310ECE"/>
    <w:rsid w:val="00310EEF"/>
    <w:rsid w:val="003116CB"/>
    <w:rsid w:val="00311C48"/>
    <w:rsid w:val="00312465"/>
    <w:rsid w:val="0031262B"/>
    <w:rsid w:val="003127DF"/>
    <w:rsid w:val="00314836"/>
    <w:rsid w:val="00314AFA"/>
    <w:rsid w:val="00314D11"/>
    <w:rsid w:val="00316407"/>
    <w:rsid w:val="00320043"/>
    <w:rsid w:val="003215EC"/>
    <w:rsid w:val="00321695"/>
    <w:rsid w:val="00321E7B"/>
    <w:rsid w:val="00324069"/>
    <w:rsid w:val="003243CB"/>
    <w:rsid w:val="00326350"/>
    <w:rsid w:val="00326759"/>
    <w:rsid w:val="003279AE"/>
    <w:rsid w:val="003304D0"/>
    <w:rsid w:val="00330986"/>
    <w:rsid w:val="00331CEC"/>
    <w:rsid w:val="003354CF"/>
    <w:rsid w:val="003362B7"/>
    <w:rsid w:val="00336F6C"/>
    <w:rsid w:val="00340AD4"/>
    <w:rsid w:val="003440B4"/>
    <w:rsid w:val="00344D68"/>
    <w:rsid w:val="003477B0"/>
    <w:rsid w:val="00347C10"/>
    <w:rsid w:val="00350340"/>
    <w:rsid w:val="00351731"/>
    <w:rsid w:val="00351938"/>
    <w:rsid w:val="003528F1"/>
    <w:rsid w:val="00352939"/>
    <w:rsid w:val="00353DF7"/>
    <w:rsid w:val="00355838"/>
    <w:rsid w:val="00356AD1"/>
    <w:rsid w:val="00356DFC"/>
    <w:rsid w:val="00356E20"/>
    <w:rsid w:val="00361792"/>
    <w:rsid w:val="00362BEE"/>
    <w:rsid w:val="00363555"/>
    <w:rsid w:val="00363584"/>
    <w:rsid w:val="00364F1E"/>
    <w:rsid w:val="0036531B"/>
    <w:rsid w:val="00365B89"/>
    <w:rsid w:val="0036693E"/>
    <w:rsid w:val="00366AF2"/>
    <w:rsid w:val="00366E80"/>
    <w:rsid w:val="0037068B"/>
    <w:rsid w:val="00371063"/>
    <w:rsid w:val="00371376"/>
    <w:rsid w:val="00371ADE"/>
    <w:rsid w:val="00371D84"/>
    <w:rsid w:val="00374D05"/>
    <w:rsid w:val="0037569D"/>
    <w:rsid w:val="0037582C"/>
    <w:rsid w:val="00375EAC"/>
    <w:rsid w:val="00381133"/>
    <w:rsid w:val="00382B83"/>
    <w:rsid w:val="0038419B"/>
    <w:rsid w:val="00384438"/>
    <w:rsid w:val="00386A0A"/>
    <w:rsid w:val="0038718C"/>
    <w:rsid w:val="00387224"/>
    <w:rsid w:val="003877C8"/>
    <w:rsid w:val="00390716"/>
    <w:rsid w:val="00390D9B"/>
    <w:rsid w:val="00391EC0"/>
    <w:rsid w:val="0039211A"/>
    <w:rsid w:val="00393432"/>
    <w:rsid w:val="00395E17"/>
    <w:rsid w:val="00396108"/>
    <w:rsid w:val="00396BCC"/>
    <w:rsid w:val="00396ED7"/>
    <w:rsid w:val="003975B2"/>
    <w:rsid w:val="003A1A93"/>
    <w:rsid w:val="003A257A"/>
    <w:rsid w:val="003A268A"/>
    <w:rsid w:val="003A2940"/>
    <w:rsid w:val="003A421B"/>
    <w:rsid w:val="003A4DB5"/>
    <w:rsid w:val="003A5265"/>
    <w:rsid w:val="003A56AB"/>
    <w:rsid w:val="003A5D28"/>
    <w:rsid w:val="003A6627"/>
    <w:rsid w:val="003A69EA"/>
    <w:rsid w:val="003B1ABE"/>
    <w:rsid w:val="003B30EA"/>
    <w:rsid w:val="003B4012"/>
    <w:rsid w:val="003B4AC0"/>
    <w:rsid w:val="003B5210"/>
    <w:rsid w:val="003B546D"/>
    <w:rsid w:val="003B5B39"/>
    <w:rsid w:val="003B5C89"/>
    <w:rsid w:val="003B9837"/>
    <w:rsid w:val="003C09A7"/>
    <w:rsid w:val="003C12A0"/>
    <w:rsid w:val="003C2FF1"/>
    <w:rsid w:val="003C388B"/>
    <w:rsid w:val="003C7590"/>
    <w:rsid w:val="003C7743"/>
    <w:rsid w:val="003C78C8"/>
    <w:rsid w:val="003D236C"/>
    <w:rsid w:val="003D2D91"/>
    <w:rsid w:val="003D398C"/>
    <w:rsid w:val="003D3E0E"/>
    <w:rsid w:val="003D49AF"/>
    <w:rsid w:val="003D5608"/>
    <w:rsid w:val="003D5873"/>
    <w:rsid w:val="003D6DD5"/>
    <w:rsid w:val="003E051F"/>
    <w:rsid w:val="003E3ED2"/>
    <w:rsid w:val="003E49B1"/>
    <w:rsid w:val="003E528B"/>
    <w:rsid w:val="003E5476"/>
    <w:rsid w:val="003E704B"/>
    <w:rsid w:val="003E720E"/>
    <w:rsid w:val="003E7401"/>
    <w:rsid w:val="003F0DA7"/>
    <w:rsid w:val="003F0E02"/>
    <w:rsid w:val="003F11FD"/>
    <w:rsid w:val="003F3CCF"/>
    <w:rsid w:val="003F4949"/>
    <w:rsid w:val="003F56A1"/>
    <w:rsid w:val="003F5908"/>
    <w:rsid w:val="003F66A9"/>
    <w:rsid w:val="003F6747"/>
    <w:rsid w:val="003F7011"/>
    <w:rsid w:val="003F7B82"/>
    <w:rsid w:val="004011F1"/>
    <w:rsid w:val="004021CA"/>
    <w:rsid w:val="004042BE"/>
    <w:rsid w:val="00406C69"/>
    <w:rsid w:val="00406ED1"/>
    <w:rsid w:val="00411C0C"/>
    <w:rsid w:val="00412380"/>
    <w:rsid w:val="00412D4F"/>
    <w:rsid w:val="00413672"/>
    <w:rsid w:val="00414AAF"/>
    <w:rsid w:val="004153DF"/>
    <w:rsid w:val="00415A53"/>
    <w:rsid w:val="00416BEC"/>
    <w:rsid w:val="0041700E"/>
    <w:rsid w:val="004174EE"/>
    <w:rsid w:val="00417B6A"/>
    <w:rsid w:val="004203D9"/>
    <w:rsid w:val="00421396"/>
    <w:rsid w:val="0042305A"/>
    <w:rsid w:val="00424171"/>
    <w:rsid w:val="00425459"/>
    <w:rsid w:val="00426B1A"/>
    <w:rsid w:val="0043029F"/>
    <w:rsid w:val="00430A66"/>
    <w:rsid w:val="0043117D"/>
    <w:rsid w:val="004324E8"/>
    <w:rsid w:val="00432740"/>
    <w:rsid w:val="00434252"/>
    <w:rsid w:val="00434838"/>
    <w:rsid w:val="00434D5F"/>
    <w:rsid w:val="0043675F"/>
    <w:rsid w:val="00436B0D"/>
    <w:rsid w:val="00437BF3"/>
    <w:rsid w:val="00441131"/>
    <w:rsid w:val="00441B5B"/>
    <w:rsid w:val="00442FE0"/>
    <w:rsid w:val="00443AD7"/>
    <w:rsid w:val="00446130"/>
    <w:rsid w:val="00447A14"/>
    <w:rsid w:val="00450403"/>
    <w:rsid w:val="00451BC1"/>
    <w:rsid w:val="00454C93"/>
    <w:rsid w:val="0045556F"/>
    <w:rsid w:val="0045615C"/>
    <w:rsid w:val="0045648E"/>
    <w:rsid w:val="00456B52"/>
    <w:rsid w:val="0045705E"/>
    <w:rsid w:val="00457247"/>
    <w:rsid w:val="00457559"/>
    <w:rsid w:val="00457D5C"/>
    <w:rsid w:val="0046043C"/>
    <w:rsid w:val="00460F76"/>
    <w:rsid w:val="00461687"/>
    <w:rsid w:val="00461D89"/>
    <w:rsid w:val="00463162"/>
    <w:rsid w:val="004647BD"/>
    <w:rsid w:val="004650FA"/>
    <w:rsid w:val="00466C10"/>
    <w:rsid w:val="004670CC"/>
    <w:rsid w:val="00467133"/>
    <w:rsid w:val="00467797"/>
    <w:rsid w:val="00472460"/>
    <w:rsid w:val="00474140"/>
    <w:rsid w:val="0047630C"/>
    <w:rsid w:val="0047772B"/>
    <w:rsid w:val="00477F2C"/>
    <w:rsid w:val="00480F55"/>
    <w:rsid w:val="00481C20"/>
    <w:rsid w:val="004842A9"/>
    <w:rsid w:val="00486E36"/>
    <w:rsid w:val="00491247"/>
    <w:rsid w:val="0049211E"/>
    <w:rsid w:val="00492BF4"/>
    <w:rsid w:val="00493AE5"/>
    <w:rsid w:val="00494604"/>
    <w:rsid w:val="00495E8D"/>
    <w:rsid w:val="004963FB"/>
    <w:rsid w:val="00496E03"/>
    <w:rsid w:val="004A3079"/>
    <w:rsid w:val="004A3CF7"/>
    <w:rsid w:val="004A4365"/>
    <w:rsid w:val="004A4630"/>
    <w:rsid w:val="004A5E8C"/>
    <w:rsid w:val="004A60A2"/>
    <w:rsid w:val="004A7DBF"/>
    <w:rsid w:val="004B125B"/>
    <w:rsid w:val="004B1D69"/>
    <w:rsid w:val="004B23F7"/>
    <w:rsid w:val="004B2811"/>
    <w:rsid w:val="004B2A64"/>
    <w:rsid w:val="004B2C8E"/>
    <w:rsid w:val="004B444E"/>
    <w:rsid w:val="004B46D6"/>
    <w:rsid w:val="004B54E3"/>
    <w:rsid w:val="004B5B1D"/>
    <w:rsid w:val="004B6254"/>
    <w:rsid w:val="004B7E1F"/>
    <w:rsid w:val="004C0AD7"/>
    <w:rsid w:val="004C25A3"/>
    <w:rsid w:val="004C260B"/>
    <w:rsid w:val="004C34CB"/>
    <w:rsid w:val="004C5DF1"/>
    <w:rsid w:val="004C6022"/>
    <w:rsid w:val="004C637A"/>
    <w:rsid w:val="004C6AA8"/>
    <w:rsid w:val="004C7FCF"/>
    <w:rsid w:val="004D0A33"/>
    <w:rsid w:val="004D0E76"/>
    <w:rsid w:val="004D1C6C"/>
    <w:rsid w:val="004D3512"/>
    <w:rsid w:val="004D4539"/>
    <w:rsid w:val="004D4842"/>
    <w:rsid w:val="004D4B9F"/>
    <w:rsid w:val="004D4C6E"/>
    <w:rsid w:val="004D6521"/>
    <w:rsid w:val="004D7442"/>
    <w:rsid w:val="004D77F5"/>
    <w:rsid w:val="004E12EA"/>
    <w:rsid w:val="004E22DE"/>
    <w:rsid w:val="004E2889"/>
    <w:rsid w:val="004E2BC5"/>
    <w:rsid w:val="004E307B"/>
    <w:rsid w:val="004E3BDC"/>
    <w:rsid w:val="004E69E9"/>
    <w:rsid w:val="004E6A3E"/>
    <w:rsid w:val="004E7BE0"/>
    <w:rsid w:val="004E7D6A"/>
    <w:rsid w:val="004F2956"/>
    <w:rsid w:val="004F3832"/>
    <w:rsid w:val="004F3998"/>
    <w:rsid w:val="004F3C70"/>
    <w:rsid w:val="004F3F89"/>
    <w:rsid w:val="00500ED3"/>
    <w:rsid w:val="00502FF2"/>
    <w:rsid w:val="00504316"/>
    <w:rsid w:val="00504C41"/>
    <w:rsid w:val="00504C53"/>
    <w:rsid w:val="00504F88"/>
    <w:rsid w:val="0050533B"/>
    <w:rsid w:val="005057DF"/>
    <w:rsid w:val="005064EC"/>
    <w:rsid w:val="005068CD"/>
    <w:rsid w:val="00506D1C"/>
    <w:rsid w:val="00511451"/>
    <w:rsid w:val="005118F6"/>
    <w:rsid w:val="005120C1"/>
    <w:rsid w:val="0051300D"/>
    <w:rsid w:val="00513126"/>
    <w:rsid w:val="0051341F"/>
    <w:rsid w:val="00515068"/>
    <w:rsid w:val="00515366"/>
    <w:rsid w:val="005154EF"/>
    <w:rsid w:val="0052013A"/>
    <w:rsid w:val="00520DB6"/>
    <w:rsid w:val="00523116"/>
    <w:rsid w:val="00523344"/>
    <w:rsid w:val="00524BD3"/>
    <w:rsid w:val="00525DDE"/>
    <w:rsid w:val="00526BD4"/>
    <w:rsid w:val="00526CB6"/>
    <w:rsid w:val="005275EC"/>
    <w:rsid w:val="00527DC5"/>
    <w:rsid w:val="00530299"/>
    <w:rsid w:val="00531FC0"/>
    <w:rsid w:val="005320C5"/>
    <w:rsid w:val="005335AD"/>
    <w:rsid w:val="00533F6E"/>
    <w:rsid w:val="00535924"/>
    <w:rsid w:val="00536D4D"/>
    <w:rsid w:val="00536D90"/>
    <w:rsid w:val="00537B0D"/>
    <w:rsid w:val="00542E25"/>
    <w:rsid w:val="005433F4"/>
    <w:rsid w:val="00543F9D"/>
    <w:rsid w:val="00545D20"/>
    <w:rsid w:val="005462EE"/>
    <w:rsid w:val="00546E30"/>
    <w:rsid w:val="00546EBA"/>
    <w:rsid w:val="00546F81"/>
    <w:rsid w:val="005476AD"/>
    <w:rsid w:val="00550228"/>
    <w:rsid w:val="00550563"/>
    <w:rsid w:val="005508E7"/>
    <w:rsid w:val="0055146F"/>
    <w:rsid w:val="00554ECD"/>
    <w:rsid w:val="00555522"/>
    <w:rsid w:val="00555AD9"/>
    <w:rsid w:val="005568DB"/>
    <w:rsid w:val="00557001"/>
    <w:rsid w:val="0055756D"/>
    <w:rsid w:val="005624AA"/>
    <w:rsid w:val="00562C70"/>
    <w:rsid w:val="005641C4"/>
    <w:rsid w:val="005653D6"/>
    <w:rsid w:val="005653FD"/>
    <w:rsid w:val="00566058"/>
    <w:rsid w:val="00570F9B"/>
    <w:rsid w:val="00571DFB"/>
    <w:rsid w:val="00571FC7"/>
    <w:rsid w:val="005729CA"/>
    <w:rsid w:val="00572C7D"/>
    <w:rsid w:val="00572D8C"/>
    <w:rsid w:val="00573616"/>
    <w:rsid w:val="00574AEC"/>
    <w:rsid w:val="00574BB0"/>
    <w:rsid w:val="00574C1F"/>
    <w:rsid w:val="00575693"/>
    <w:rsid w:val="00576144"/>
    <w:rsid w:val="00577099"/>
    <w:rsid w:val="0057780A"/>
    <w:rsid w:val="00577A9E"/>
    <w:rsid w:val="005817EE"/>
    <w:rsid w:val="00582D3B"/>
    <w:rsid w:val="0058526A"/>
    <w:rsid w:val="005878CF"/>
    <w:rsid w:val="005908CF"/>
    <w:rsid w:val="00590DC1"/>
    <w:rsid w:val="00592727"/>
    <w:rsid w:val="005927D2"/>
    <w:rsid w:val="00592C5F"/>
    <w:rsid w:val="00593A70"/>
    <w:rsid w:val="00593B56"/>
    <w:rsid w:val="00596E69"/>
    <w:rsid w:val="00597A44"/>
    <w:rsid w:val="005A11A6"/>
    <w:rsid w:val="005A2628"/>
    <w:rsid w:val="005A32DE"/>
    <w:rsid w:val="005A34F6"/>
    <w:rsid w:val="005A38C1"/>
    <w:rsid w:val="005A4A03"/>
    <w:rsid w:val="005A55F8"/>
    <w:rsid w:val="005A5F33"/>
    <w:rsid w:val="005A7288"/>
    <w:rsid w:val="005A7700"/>
    <w:rsid w:val="005B160A"/>
    <w:rsid w:val="005B1F31"/>
    <w:rsid w:val="005B2681"/>
    <w:rsid w:val="005B2AF0"/>
    <w:rsid w:val="005B3B29"/>
    <w:rsid w:val="005B73F2"/>
    <w:rsid w:val="005C073B"/>
    <w:rsid w:val="005C0DF5"/>
    <w:rsid w:val="005C1864"/>
    <w:rsid w:val="005C1ED9"/>
    <w:rsid w:val="005C38D5"/>
    <w:rsid w:val="005C3F95"/>
    <w:rsid w:val="005C444D"/>
    <w:rsid w:val="005C6251"/>
    <w:rsid w:val="005C6E3B"/>
    <w:rsid w:val="005D00CB"/>
    <w:rsid w:val="005D1342"/>
    <w:rsid w:val="005D236A"/>
    <w:rsid w:val="005D354A"/>
    <w:rsid w:val="005D4922"/>
    <w:rsid w:val="005D4F71"/>
    <w:rsid w:val="005D5973"/>
    <w:rsid w:val="005D5DDE"/>
    <w:rsid w:val="005E024A"/>
    <w:rsid w:val="005E0A24"/>
    <w:rsid w:val="005E173A"/>
    <w:rsid w:val="005E2C55"/>
    <w:rsid w:val="005E2FB3"/>
    <w:rsid w:val="005E31FA"/>
    <w:rsid w:val="005E3482"/>
    <w:rsid w:val="005E55DE"/>
    <w:rsid w:val="005E63A8"/>
    <w:rsid w:val="005E6927"/>
    <w:rsid w:val="005E6A36"/>
    <w:rsid w:val="005E6BFD"/>
    <w:rsid w:val="005E7C66"/>
    <w:rsid w:val="005F4764"/>
    <w:rsid w:val="005F4F5B"/>
    <w:rsid w:val="00600385"/>
    <w:rsid w:val="006008A0"/>
    <w:rsid w:val="00600E65"/>
    <w:rsid w:val="00601AD0"/>
    <w:rsid w:val="00601ECE"/>
    <w:rsid w:val="00602FDA"/>
    <w:rsid w:val="00603110"/>
    <w:rsid w:val="00603FFD"/>
    <w:rsid w:val="006045C1"/>
    <w:rsid w:val="0060666B"/>
    <w:rsid w:val="006074A6"/>
    <w:rsid w:val="00607DFE"/>
    <w:rsid w:val="006101C1"/>
    <w:rsid w:val="00610516"/>
    <w:rsid w:val="00611192"/>
    <w:rsid w:val="00611EB8"/>
    <w:rsid w:val="006129DD"/>
    <w:rsid w:val="00614139"/>
    <w:rsid w:val="00614425"/>
    <w:rsid w:val="00615BC7"/>
    <w:rsid w:val="00615CDC"/>
    <w:rsid w:val="00615FF0"/>
    <w:rsid w:val="00616236"/>
    <w:rsid w:val="00616320"/>
    <w:rsid w:val="00617FDA"/>
    <w:rsid w:val="0062177A"/>
    <w:rsid w:val="00622E86"/>
    <w:rsid w:val="00624FEE"/>
    <w:rsid w:val="006261B5"/>
    <w:rsid w:val="00631118"/>
    <w:rsid w:val="0063196B"/>
    <w:rsid w:val="0063213B"/>
    <w:rsid w:val="00633FF6"/>
    <w:rsid w:val="00634388"/>
    <w:rsid w:val="006343DE"/>
    <w:rsid w:val="00636CCC"/>
    <w:rsid w:val="00640818"/>
    <w:rsid w:val="006413D4"/>
    <w:rsid w:val="006416A9"/>
    <w:rsid w:val="006416F4"/>
    <w:rsid w:val="00642D80"/>
    <w:rsid w:val="00643D56"/>
    <w:rsid w:val="00644C85"/>
    <w:rsid w:val="0064532F"/>
    <w:rsid w:val="00646387"/>
    <w:rsid w:val="006505D9"/>
    <w:rsid w:val="00650947"/>
    <w:rsid w:val="00651ABA"/>
    <w:rsid w:val="00652C72"/>
    <w:rsid w:val="0065367A"/>
    <w:rsid w:val="00653E47"/>
    <w:rsid w:val="00654D86"/>
    <w:rsid w:val="00655491"/>
    <w:rsid w:val="0065564B"/>
    <w:rsid w:val="006561D2"/>
    <w:rsid w:val="00656E3B"/>
    <w:rsid w:val="0066148B"/>
    <w:rsid w:val="00662759"/>
    <w:rsid w:val="006635DC"/>
    <w:rsid w:val="006646A1"/>
    <w:rsid w:val="006653BF"/>
    <w:rsid w:val="0066665A"/>
    <w:rsid w:val="0067014A"/>
    <w:rsid w:val="00671551"/>
    <w:rsid w:val="00671E76"/>
    <w:rsid w:val="00672044"/>
    <w:rsid w:val="0067208F"/>
    <w:rsid w:val="00672B3D"/>
    <w:rsid w:val="00674F65"/>
    <w:rsid w:val="006756D8"/>
    <w:rsid w:val="00676E4B"/>
    <w:rsid w:val="00680BEB"/>
    <w:rsid w:val="006820C9"/>
    <w:rsid w:val="00682C3E"/>
    <w:rsid w:val="006842AD"/>
    <w:rsid w:val="006872ED"/>
    <w:rsid w:val="00687345"/>
    <w:rsid w:val="00687E13"/>
    <w:rsid w:val="00687F1E"/>
    <w:rsid w:val="0069094A"/>
    <w:rsid w:val="0069144B"/>
    <w:rsid w:val="00691DAF"/>
    <w:rsid w:val="0069266A"/>
    <w:rsid w:val="00692749"/>
    <w:rsid w:val="00692A47"/>
    <w:rsid w:val="00693832"/>
    <w:rsid w:val="00694116"/>
    <w:rsid w:val="0069537A"/>
    <w:rsid w:val="006953D1"/>
    <w:rsid w:val="00695B46"/>
    <w:rsid w:val="00696398"/>
    <w:rsid w:val="006A0B7A"/>
    <w:rsid w:val="006A0E08"/>
    <w:rsid w:val="006A0FCB"/>
    <w:rsid w:val="006A2793"/>
    <w:rsid w:val="006A6AC2"/>
    <w:rsid w:val="006A782F"/>
    <w:rsid w:val="006B087A"/>
    <w:rsid w:val="006B12CB"/>
    <w:rsid w:val="006B249C"/>
    <w:rsid w:val="006B27AC"/>
    <w:rsid w:val="006B4F19"/>
    <w:rsid w:val="006B508A"/>
    <w:rsid w:val="006B5596"/>
    <w:rsid w:val="006B75E7"/>
    <w:rsid w:val="006C0593"/>
    <w:rsid w:val="006C0665"/>
    <w:rsid w:val="006C0EAB"/>
    <w:rsid w:val="006C157A"/>
    <w:rsid w:val="006C249D"/>
    <w:rsid w:val="006C3E3A"/>
    <w:rsid w:val="006C4C36"/>
    <w:rsid w:val="006C7398"/>
    <w:rsid w:val="006D2047"/>
    <w:rsid w:val="006D3015"/>
    <w:rsid w:val="006D3F0F"/>
    <w:rsid w:val="006D44F4"/>
    <w:rsid w:val="006D47CA"/>
    <w:rsid w:val="006D4C09"/>
    <w:rsid w:val="006D611F"/>
    <w:rsid w:val="006D617E"/>
    <w:rsid w:val="006E009B"/>
    <w:rsid w:val="006E0C87"/>
    <w:rsid w:val="006E0F9C"/>
    <w:rsid w:val="006E1CDE"/>
    <w:rsid w:val="006E21D9"/>
    <w:rsid w:val="006E4E92"/>
    <w:rsid w:val="006E5A2B"/>
    <w:rsid w:val="006E66AA"/>
    <w:rsid w:val="006F0503"/>
    <w:rsid w:val="006F203E"/>
    <w:rsid w:val="006F362D"/>
    <w:rsid w:val="006F5675"/>
    <w:rsid w:val="006F6289"/>
    <w:rsid w:val="006F6DE4"/>
    <w:rsid w:val="006F7D5B"/>
    <w:rsid w:val="007015AC"/>
    <w:rsid w:val="007024D7"/>
    <w:rsid w:val="007025B9"/>
    <w:rsid w:val="00702655"/>
    <w:rsid w:val="00705186"/>
    <w:rsid w:val="00707D87"/>
    <w:rsid w:val="007109DF"/>
    <w:rsid w:val="00711AA6"/>
    <w:rsid w:val="007129F6"/>
    <w:rsid w:val="007131AE"/>
    <w:rsid w:val="00716A4E"/>
    <w:rsid w:val="00720F4F"/>
    <w:rsid w:val="00721A7F"/>
    <w:rsid w:val="00721EEF"/>
    <w:rsid w:val="0072267E"/>
    <w:rsid w:val="00725037"/>
    <w:rsid w:val="0072534F"/>
    <w:rsid w:val="00726ED7"/>
    <w:rsid w:val="00726F91"/>
    <w:rsid w:val="007308ED"/>
    <w:rsid w:val="00733AFE"/>
    <w:rsid w:val="00735909"/>
    <w:rsid w:val="00736C45"/>
    <w:rsid w:val="007373A8"/>
    <w:rsid w:val="00741F27"/>
    <w:rsid w:val="007445A9"/>
    <w:rsid w:val="007457A6"/>
    <w:rsid w:val="00746980"/>
    <w:rsid w:val="00750DDF"/>
    <w:rsid w:val="00752083"/>
    <w:rsid w:val="0075394F"/>
    <w:rsid w:val="00754BAB"/>
    <w:rsid w:val="0075597D"/>
    <w:rsid w:val="00756A4E"/>
    <w:rsid w:val="00756BDF"/>
    <w:rsid w:val="00757737"/>
    <w:rsid w:val="00757AF6"/>
    <w:rsid w:val="007602EE"/>
    <w:rsid w:val="0076054A"/>
    <w:rsid w:val="00760D63"/>
    <w:rsid w:val="00762787"/>
    <w:rsid w:val="0076319C"/>
    <w:rsid w:val="00763484"/>
    <w:rsid w:val="00765D1B"/>
    <w:rsid w:val="00766666"/>
    <w:rsid w:val="00771108"/>
    <w:rsid w:val="00774188"/>
    <w:rsid w:val="00774A9B"/>
    <w:rsid w:val="00774E0F"/>
    <w:rsid w:val="00775370"/>
    <w:rsid w:val="00775B61"/>
    <w:rsid w:val="00781593"/>
    <w:rsid w:val="0078196B"/>
    <w:rsid w:val="00782E1D"/>
    <w:rsid w:val="0078345D"/>
    <w:rsid w:val="00783B1E"/>
    <w:rsid w:val="0078476F"/>
    <w:rsid w:val="0078529B"/>
    <w:rsid w:val="00785728"/>
    <w:rsid w:val="00785902"/>
    <w:rsid w:val="00785A95"/>
    <w:rsid w:val="00785AE3"/>
    <w:rsid w:val="00785BD0"/>
    <w:rsid w:val="00786213"/>
    <w:rsid w:val="0078624C"/>
    <w:rsid w:val="00786A9C"/>
    <w:rsid w:val="00787794"/>
    <w:rsid w:val="0079063B"/>
    <w:rsid w:val="00790659"/>
    <w:rsid w:val="00793260"/>
    <w:rsid w:val="007936A4"/>
    <w:rsid w:val="0079531B"/>
    <w:rsid w:val="00796530"/>
    <w:rsid w:val="00797FCF"/>
    <w:rsid w:val="007A0130"/>
    <w:rsid w:val="007A142A"/>
    <w:rsid w:val="007A49A8"/>
    <w:rsid w:val="007A51AC"/>
    <w:rsid w:val="007A56FE"/>
    <w:rsid w:val="007A6B65"/>
    <w:rsid w:val="007A6CF0"/>
    <w:rsid w:val="007A712F"/>
    <w:rsid w:val="007A79C9"/>
    <w:rsid w:val="007B0110"/>
    <w:rsid w:val="007B10CD"/>
    <w:rsid w:val="007B15EC"/>
    <w:rsid w:val="007B1642"/>
    <w:rsid w:val="007B23B4"/>
    <w:rsid w:val="007B5ABE"/>
    <w:rsid w:val="007B5D13"/>
    <w:rsid w:val="007B677F"/>
    <w:rsid w:val="007B6A5B"/>
    <w:rsid w:val="007C03E5"/>
    <w:rsid w:val="007C1893"/>
    <w:rsid w:val="007C18F1"/>
    <w:rsid w:val="007C34BA"/>
    <w:rsid w:val="007C423E"/>
    <w:rsid w:val="007C4CBC"/>
    <w:rsid w:val="007C5311"/>
    <w:rsid w:val="007C5CFC"/>
    <w:rsid w:val="007C6AF3"/>
    <w:rsid w:val="007C7537"/>
    <w:rsid w:val="007C76E8"/>
    <w:rsid w:val="007C7A3E"/>
    <w:rsid w:val="007D26AC"/>
    <w:rsid w:val="007D308D"/>
    <w:rsid w:val="007D3EFF"/>
    <w:rsid w:val="007D4095"/>
    <w:rsid w:val="007D4430"/>
    <w:rsid w:val="007D5563"/>
    <w:rsid w:val="007D59B0"/>
    <w:rsid w:val="007D7455"/>
    <w:rsid w:val="007D7F91"/>
    <w:rsid w:val="007E0236"/>
    <w:rsid w:val="007E1EB1"/>
    <w:rsid w:val="007E5921"/>
    <w:rsid w:val="007E62C5"/>
    <w:rsid w:val="007E717F"/>
    <w:rsid w:val="007E7994"/>
    <w:rsid w:val="007F08EF"/>
    <w:rsid w:val="007F0F8B"/>
    <w:rsid w:val="007F3BF7"/>
    <w:rsid w:val="007F4523"/>
    <w:rsid w:val="007F5341"/>
    <w:rsid w:val="007F77CD"/>
    <w:rsid w:val="00800521"/>
    <w:rsid w:val="0080287D"/>
    <w:rsid w:val="00802FFD"/>
    <w:rsid w:val="00803133"/>
    <w:rsid w:val="0080425D"/>
    <w:rsid w:val="00806009"/>
    <w:rsid w:val="00810684"/>
    <w:rsid w:val="00810BF6"/>
    <w:rsid w:val="0081140A"/>
    <w:rsid w:val="00812E5D"/>
    <w:rsid w:val="008144A3"/>
    <w:rsid w:val="008154F4"/>
    <w:rsid w:val="00816DC1"/>
    <w:rsid w:val="00821561"/>
    <w:rsid w:val="0082327F"/>
    <w:rsid w:val="00823799"/>
    <w:rsid w:val="00825AC6"/>
    <w:rsid w:val="008261E4"/>
    <w:rsid w:val="00826D7B"/>
    <w:rsid w:val="00830017"/>
    <w:rsid w:val="008314E5"/>
    <w:rsid w:val="0083281A"/>
    <w:rsid w:val="00832C46"/>
    <w:rsid w:val="00832FF1"/>
    <w:rsid w:val="00833067"/>
    <w:rsid w:val="00834A70"/>
    <w:rsid w:val="00836156"/>
    <w:rsid w:val="00836B3E"/>
    <w:rsid w:val="00837030"/>
    <w:rsid w:val="00837604"/>
    <w:rsid w:val="0084000E"/>
    <w:rsid w:val="008424B8"/>
    <w:rsid w:val="00842940"/>
    <w:rsid w:val="00842C57"/>
    <w:rsid w:val="008431A1"/>
    <w:rsid w:val="008436A5"/>
    <w:rsid w:val="008472E3"/>
    <w:rsid w:val="008474AB"/>
    <w:rsid w:val="0085268F"/>
    <w:rsid w:val="008554A0"/>
    <w:rsid w:val="00855DBE"/>
    <w:rsid w:val="00856AE2"/>
    <w:rsid w:val="008613A2"/>
    <w:rsid w:val="00861AD4"/>
    <w:rsid w:val="00863E13"/>
    <w:rsid w:val="00863FC7"/>
    <w:rsid w:val="008651A2"/>
    <w:rsid w:val="00866BC3"/>
    <w:rsid w:val="008705F0"/>
    <w:rsid w:val="0087066C"/>
    <w:rsid w:val="00870A05"/>
    <w:rsid w:val="00870E2D"/>
    <w:rsid w:val="00870F1B"/>
    <w:rsid w:val="0087107E"/>
    <w:rsid w:val="0087175C"/>
    <w:rsid w:val="0087187C"/>
    <w:rsid w:val="008718FE"/>
    <w:rsid w:val="00872347"/>
    <w:rsid w:val="00873523"/>
    <w:rsid w:val="008742EF"/>
    <w:rsid w:val="00875B6B"/>
    <w:rsid w:val="008762A5"/>
    <w:rsid w:val="00876860"/>
    <w:rsid w:val="00877B9B"/>
    <w:rsid w:val="008818C3"/>
    <w:rsid w:val="0088279C"/>
    <w:rsid w:val="0088289D"/>
    <w:rsid w:val="00882C6B"/>
    <w:rsid w:val="008837F5"/>
    <w:rsid w:val="00883908"/>
    <w:rsid w:val="00883A48"/>
    <w:rsid w:val="00884F5A"/>
    <w:rsid w:val="0088663F"/>
    <w:rsid w:val="00890CD9"/>
    <w:rsid w:val="008923E0"/>
    <w:rsid w:val="00892A09"/>
    <w:rsid w:val="00893665"/>
    <w:rsid w:val="008940C2"/>
    <w:rsid w:val="00895253"/>
    <w:rsid w:val="008959DF"/>
    <w:rsid w:val="008A0D89"/>
    <w:rsid w:val="008A2915"/>
    <w:rsid w:val="008A33DF"/>
    <w:rsid w:val="008A4154"/>
    <w:rsid w:val="008A60D8"/>
    <w:rsid w:val="008B32C0"/>
    <w:rsid w:val="008B50BA"/>
    <w:rsid w:val="008B74A5"/>
    <w:rsid w:val="008C07E8"/>
    <w:rsid w:val="008C0DFB"/>
    <w:rsid w:val="008C2133"/>
    <w:rsid w:val="008C38D6"/>
    <w:rsid w:val="008C4C9D"/>
    <w:rsid w:val="008C5354"/>
    <w:rsid w:val="008C64BA"/>
    <w:rsid w:val="008C67E8"/>
    <w:rsid w:val="008C701D"/>
    <w:rsid w:val="008C7A4A"/>
    <w:rsid w:val="008D0359"/>
    <w:rsid w:val="008D0CB8"/>
    <w:rsid w:val="008D1891"/>
    <w:rsid w:val="008D2A0C"/>
    <w:rsid w:val="008D3693"/>
    <w:rsid w:val="008D4661"/>
    <w:rsid w:val="008D4AB7"/>
    <w:rsid w:val="008D540A"/>
    <w:rsid w:val="008D5466"/>
    <w:rsid w:val="008D7D06"/>
    <w:rsid w:val="008D7FE5"/>
    <w:rsid w:val="008E2374"/>
    <w:rsid w:val="008E2D7C"/>
    <w:rsid w:val="008E2F99"/>
    <w:rsid w:val="008E50D2"/>
    <w:rsid w:val="008E6125"/>
    <w:rsid w:val="008E6FF3"/>
    <w:rsid w:val="008E72B4"/>
    <w:rsid w:val="008E7883"/>
    <w:rsid w:val="008E7BB7"/>
    <w:rsid w:val="008E7D99"/>
    <w:rsid w:val="008F0368"/>
    <w:rsid w:val="008F099E"/>
    <w:rsid w:val="008F0F62"/>
    <w:rsid w:val="008F2BE3"/>
    <w:rsid w:val="008F400F"/>
    <w:rsid w:val="008F680C"/>
    <w:rsid w:val="009011DA"/>
    <w:rsid w:val="00901B3A"/>
    <w:rsid w:val="00902CEB"/>
    <w:rsid w:val="0090331E"/>
    <w:rsid w:val="009039E7"/>
    <w:rsid w:val="00903EAC"/>
    <w:rsid w:val="00905460"/>
    <w:rsid w:val="00906F5B"/>
    <w:rsid w:val="0090741B"/>
    <w:rsid w:val="009075EE"/>
    <w:rsid w:val="00910958"/>
    <w:rsid w:val="0091145F"/>
    <w:rsid w:val="009118A3"/>
    <w:rsid w:val="00911B48"/>
    <w:rsid w:val="00915C1F"/>
    <w:rsid w:val="00917364"/>
    <w:rsid w:val="00920AFC"/>
    <w:rsid w:val="00921CDC"/>
    <w:rsid w:val="00922233"/>
    <w:rsid w:val="00922AB5"/>
    <w:rsid w:val="00923A03"/>
    <w:rsid w:val="00924762"/>
    <w:rsid w:val="0092678C"/>
    <w:rsid w:val="00926911"/>
    <w:rsid w:val="009269E5"/>
    <w:rsid w:val="009306D4"/>
    <w:rsid w:val="00931017"/>
    <w:rsid w:val="00931069"/>
    <w:rsid w:val="00932D6F"/>
    <w:rsid w:val="00932F6D"/>
    <w:rsid w:val="009332BB"/>
    <w:rsid w:val="00936EE1"/>
    <w:rsid w:val="00937F02"/>
    <w:rsid w:val="00940359"/>
    <w:rsid w:val="0094048E"/>
    <w:rsid w:val="00941428"/>
    <w:rsid w:val="00941E8C"/>
    <w:rsid w:val="00942510"/>
    <w:rsid w:val="009438C5"/>
    <w:rsid w:val="00943E51"/>
    <w:rsid w:val="00945347"/>
    <w:rsid w:val="00946CCF"/>
    <w:rsid w:val="009473D0"/>
    <w:rsid w:val="00951EFF"/>
    <w:rsid w:val="00952827"/>
    <w:rsid w:val="00953EAC"/>
    <w:rsid w:val="0095575A"/>
    <w:rsid w:val="009564B4"/>
    <w:rsid w:val="009569F1"/>
    <w:rsid w:val="009576EB"/>
    <w:rsid w:val="009628E8"/>
    <w:rsid w:val="00963BD5"/>
    <w:rsid w:val="00964CDC"/>
    <w:rsid w:val="00965C79"/>
    <w:rsid w:val="009668F5"/>
    <w:rsid w:val="009718D3"/>
    <w:rsid w:val="00971EA9"/>
    <w:rsid w:val="00972337"/>
    <w:rsid w:val="00973EFB"/>
    <w:rsid w:val="00974AB4"/>
    <w:rsid w:val="00975707"/>
    <w:rsid w:val="0097615A"/>
    <w:rsid w:val="00980EFA"/>
    <w:rsid w:val="0098249A"/>
    <w:rsid w:val="00982E35"/>
    <w:rsid w:val="009839DD"/>
    <w:rsid w:val="009839F5"/>
    <w:rsid w:val="009875A0"/>
    <w:rsid w:val="0099070B"/>
    <w:rsid w:val="009916BE"/>
    <w:rsid w:val="00991BC3"/>
    <w:rsid w:val="009935CF"/>
    <w:rsid w:val="00993EEF"/>
    <w:rsid w:val="00996933"/>
    <w:rsid w:val="0099705F"/>
    <w:rsid w:val="00997912"/>
    <w:rsid w:val="009A2CA0"/>
    <w:rsid w:val="009A499B"/>
    <w:rsid w:val="009A66C4"/>
    <w:rsid w:val="009A6CAC"/>
    <w:rsid w:val="009A6D38"/>
    <w:rsid w:val="009A77E9"/>
    <w:rsid w:val="009A7893"/>
    <w:rsid w:val="009B115B"/>
    <w:rsid w:val="009B13AF"/>
    <w:rsid w:val="009B1A06"/>
    <w:rsid w:val="009B3228"/>
    <w:rsid w:val="009B398A"/>
    <w:rsid w:val="009B48BC"/>
    <w:rsid w:val="009B4C69"/>
    <w:rsid w:val="009B5857"/>
    <w:rsid w:val="009B5FD5"/>
    <w:rsid w:val="009B7AAE"/>
    <w:rsid w:val="009B7B03"/>
    <w:rsid w:val="009C0CFB"/>
    <w:rsid w:val="009C1103"/>
    <w:rsid w:val="009C133A"/>
    <w:rsid w:val="009C249D"/>
    <w:rsid w:val="009C254B"/>
    <w:rsid w:val="009C4393"/>
    <w:rsid w:val="009C4A99"/>
    <w:rsid w:val="009D01C2"/>
    <w:rsid w:val="009D03EA"/>
    <w:rsid w:val="009D0F05"/>
    <w:rsid w:val="009D1FAE"/>
    <w:rsid w:val="009D321D"/>
    <w:rsid w:val="009D4802"/>
    <w:rsid w:val="009D5D07"/>
    <w:rsid w:val="009D77FF"/>
    <w:rsid w:val="009E0B4C"/>
    <w:rsid w:val="009E1DEC"/>
    <w:rsid w:val="009E2D1C"/>
    <w:rsid w:val="009E495D"/>
    <w:rsid w:val="009E680D"/>
    <w:rsid w:val="009E75C3"/>
    <w:rsid w:val="009E79C1"/>
    <w:rsid w:val="009F07D7"/>
    <w:rsid w:val="009F08E0"/>
    <w:rsid w:val="009F2511"/>
    <w:rsid w:val="009F321F"/>
    <w:rsid w:val="009F40C6"/>
    <w:rsid w:val="009F43AA"/>
    <w:rsid w:val="009F4B8B"/>
    <w:rsid w:val="009F4E28"/>
    <w:rsid w:val="009F701A"/>
    <w:rsid w:val="009F741A"/>
    <w:rsid w:val="009F79F0"/>
    <w:rsid w:val="00A00003"/>
    <w:rsid w:val="00A004CC"/>
    <w:rsid w:val="00A00EFA"/>
    <w:rsid w:val="00A01716"/>
    <w:rsid w:val="00A020EC"/>
    <w:rsid w:val="00A03AD0"/>
    <w:rsid w:val="00A04EDC"/>
    <w:rsid w:val="00A05047"/>
    <w:rsid w:val="00A059E1"/>
    <w:rsid w:val="00A10120"/>
    <w:rsid w:val="00A10144"/>
    <w:rsid w:val="00A10AA5"/>
    <w:rsid w:val="00A10CB3"/>
    <w:rsid w:val="00A11438"/>
    <w:rsid w:val="00A11868"/>
    <w:rsid w:val="00A12545"/>
    <w:rsid w:val="00A1479A"/>
    <w:rsid w:val="00A16EE6"/>
    <w:rsid w:val="00A20121"/>
    <w:rsid w:val="00A2046F"/>
    <w:rsid w:val="00A21113"/>
    <w:rsid w:val="00A24614"/>
    <w:rsid w:val="00A24811"/>
    <w:rsid w:val="00A274F3"/>
    <w:rsid w:val="00A276B4"/>
    <w:rsid w:val="00A3190A"/>
    <w:rsid w:val="00A31C03"/>
    <w:rsid w:val="00A32386"/>
    <w:rsid w:val="00A36B50"/>
    <w:rsid w:val="00A371B3"/>
    <w:rsid w:val="00A40422"/>
    <w:rsid w:val="00A428CE"/>
    <w:rsid w:val="00A4509C"/>
    <w:rsid w:val="00A45706"/>
    <w:rsid w:val="00A4617F"/>
    <w:rsid w:val="00A46C31"/>
    <w:rsid w:val="00A50FAD"/>
    <w:rsid w:val="00A55EB8"/>
    <w:rsid w:val="00A56B3C"/>
    <w:rsid w:val="00A57176"/>
    <w:rsid w:val="00A61FE7"/>
    <w:rsid w:val="00A62F23"/>
    <w:rsid w:val="00A63FB0"/>
    <w:rsid w:val="00A641BD"/>
    <w:rsid w:val="00A64483"/>
    <w:rsid w:val="00A6453F"/>
    <w:rsid w:val="00A64BE0"/>
    <w:rsid w:val="00A651CC"/>
    <w:rsid w:val="00A671D0"/>
    <w:rsid w:val="00A70052"/>
    <w:rsid w:val="00A70C83"/>
    <w:rsid w:val="00A70F36"/>
    <w:rsid w:val="00A71248"/>
    <w:rsid w:val="00A71D79"/>
    <w:rsid w:val="00A72046"/>
    <w:rsid w:val="00A74530"/>
    <w:rsid w:val="00A7533E"/>
    <w:rsid w:val="00A77747"/>
    <w:rsid w:val="00A77DF2"/>
    <w:rsid w:val="00A81DD5"/>
    <w:rsid w:val="00A832C4"/>
    <w:rsid w:val="00A8647D"/>
    <w:rsid w:val="00A869C7"/>
    <w:rsid w:val="00A90BC3"/>
    <w:rsid w:val="00A90E7F"/>
    <w:rsid w:val="00A91181"/>
    <w:rsid w:val="00A91E68"/>
    <w:rsid w:val="00A92164"/>
    <w:rsid w:val="00A92462"/>
    <w:rsid w:val="00A92640"/>
    <w:rsid w:val="00A92E7D"/>
    <w:rsid w:val="00A9501E"/>
    <w:rsid w:val="00A96253"/>
    <w:rsid w:val="00A97947"/>
    <w:rsid w:val="00AA0105"/>
    <w:rsid w:val="00AA1111"/>
    <w:rsid w:val="00AA4F2C"/>
    <w:rsid w:val="00AB1F21"/>
    <w:rsid w:val="00AB2186"/>
    <w:rsid w:val="00AB326B"/>
    <w:rsid w:val="00AB4BE5"/>
    <w:rsid w:val="00AB4C43"/>
    <w:rsid w:val="00AB5C73"/>
    <w:rsid w:val="00AB6699"/>
    <w:rsid w:val="00AB7378"/>
    <w:rsid w:val="00AB76B4"/>
    <w:rsid w:val="00AC0AD1"/>
    <w:rsid w:val="00AC1A1E"/>
    <w:rsid w:val="00AC1A59"/>
    <w:rsid w:val="00AC3B19"/>
    <w:rsid w:val="00AC5230"/>
    <w:rsid w:val="00AC6C31"/>
    <w:rsid w:val="00AC6DC9"/>
    <w:rsid w:val="00AD179F"/>
    <w:rsid w:val="00AD250E"/>
    <w:rsid w:val="00AD459D"/>
    <w:rsid w:val="00AD4612"/>
    <w:rsid w:val="00AD5004"/>
    <w:rsid w:val="00AD7CC6"/>
    <w:rsid w:val="00AE0E1C"/>
    <w:rsid w:val="00AE314A"/>
    <w:rsid w:val="00AE3E7F"/>
    <w:rsid w:val="00AE454F"/>
    <w:rsid w:val="00AE45AA"/>
    <w:rsid w:val="00AE72BD"/>
    <w:rsid w:val="00AF00ED"/>
    <w:rsid w:val="00AF184C"/>
    <w:rsid w:val="00AF237D"/>
    <w:rsid w:val="00AF367B"/>
    <w:rsid w:val="00AF42E2"/>
    <w:rsid w:val="00AF5341"/>
    <w:rsid w:val="00AF59CA"/>
    <w:rsid w:val="00AF6A5C"/>
    <w:rsid w:val="00AF6FF2"/>
    <w:rsid w:val="00AF77A2"/>
    <w:rsid w:val="00B00480"/>
    <w:rsid w:val="00B009BF"/>
    <w:rsid w:val="00B01D8E"/>
    <w:rsid w:val="00B022D3"/>
    <w:rsid w:val="00B02B63"/>
    <w:rsid w:val="00B060D1"/>
    <w:rsid w:val="00B10892"/>
    <w:rsid w:val="00B11601"/>
    <w:rsid w:val="00B11F27"/>
    <w:rsid w:val="00B12477"/>
    <w:rsid w:val="00B126FE"/>
    <w:rsid w:val="00B132B2"/>
    <w:rsid w:val="00B13D4B"/>
    <w:rsid w:val="00B144DD"/>
    <w:rsid w:val="00B1620D"/>
    <w:rsid w:val="00B16F8C"/>
    <w:rsid w:val="00B178EC"/>
    <w:rsid w:val="00B20CF0"/>
    <w:rsid w:val="00B24767"/>
    <w:rsid w:val="00B25E55"/>
    <w:rsid w:val="00B32DBA"/>
    <w:rsid w:val="00B32E35"/>
    <w:rsid w:val="00B32EC6"/>
    <w:rsid w:val="00B33D9A"/>
    <w:rsid w:val="00B37BED"/>
    <w:rsid w:val="00B401B8"/>
    <w:rsid w:val="00B4181D"/>
    <w:rsid w:val="00B4293D"/>
    <w:rsid w:val="00B4297A"/>
    <w:rsid w:val="00B454AA"/>
    <w:rsid w:val="00B45D52"/>
    <w:rsid w:val="00B51E8B"/>
    <w:rsid w:val="00B51F7D"/>
    <w:rsid w:val="00B52B67"/>
    <w:rsid w:val="00B52F83"/>
    <w:rsid w:val="00B546D3"/>
    <w:rsid w:val="00B55DDE"/>
    <w:rsid w:val="00B57845"/>
    <w:rsid w:val="00B578C8"/>
    <w:rsid w:val="00B6187B"/>
    <w:rsid w:val="00B62788"/>
    <w:rsid w:val="00B656A9"/>
    <w:rsid w:val="00B65831"/>
    <w:rsid w:val="00B660EA"/>
    <w:rsid w:val="00B66BEE"/>
    <w:rsid w:val="00B67275"/>
    <w:rsid w:val="00B67614"/>
    <w:rsid w:val="00B67648"/>
    <w:rsid w:val="00B70FAE"/>
    <w:rsid w:val="00B71135"/>
    <w:rsid w:val="00B7117F"/>
    <w:rsid w:val="00B727FD"/>
    <w:rsid w:val="00B75AB2"/>
    <w:rsid w:val="00B76771"/>
    <w:rsid w:val="00B777F9"/>
    <w:rsid w:val="00B77FAC"/>
    <w:rsid w:val="00B80238"/>
    <w:rsid w:val="00B810B4"/>
    <w:rsid w:val="00B824B6"/>
    <w:rsid w:val="00B82D47"/>
    <w:rsid w:val="00B83561"/>
    <w:rsid w:val="00B8497C"/>
    <w:rsid w:val="00B85147"/>
    <w:rsid w:val="00B878AA"/>
    <w:rsid w:val="00B87B8D"/>
    <w:rsid w:val="00B917AE"/>
    <w:rsid w:val="00B91997"/>
    <w:rsid w:val="00B92A0A"/>
    <w:rsid w:val="00B93FDD"/>
    <w:rsid w:val="00B94639"/>
    <w:rsid w:val="00B951E8"/>
    <w:rsid w:val="00B957E8"/>
    <w:rsid w:val="00B959CE"/>
    <w:rsid w:val="00B9694D"/>
    <w:rsid w:val="00B9734B"/>
    <w:rsid w:val="00B97AA2"/>
    <w:rsid w:val="00B97B24"/>
    <w:rsid w:val="00BA1A58"/>
    <w:rsid w:val="00BA1A84"/>
    <w:rsid w:val="00BA2E75"/>
    <w:rsid w:val="00BA36F1"/>
    <w:rsid w:val="00BA3D23"/>
    <w:rsid w:val="00BA44A0"/>
    <w:rsid w:val="00BA4CB6"/>
    <w:rsid w:val="00BA6014"/>
    <w:rsid w:val="00BB031E"/>
    <w:rsid w:val="00BB1C13"/>
    <w:rsid w:val="00BB1D18"/>
    <w:rsid w:val="00BB29A2"/>
    <w:rsid w:val="00BB2E92"/>
    <w:rsid w:val="00BB5196"/>
    <w:rsid w:val="00BB6ACC"/>
    <w:rsid w:val="00BB70B6"/>
    <w:rsid w:val="00BB73F5"/>
    <w:rsid w:val="00BB75F2"/>
    <w:rsid w:val="00BB767D"/>
    <w:rsid w:val="00BB77FB"/>
    <w:rsid w:val="00BB7F0D"/>
    <w:rsid w:val="00BB7F8E"/>
    <w:rsid w:val="00BC0B27"/>
    <w:rsid w:val="00BC12FD"/>
    <w:rsid w:val="00BC4265"/>
    <w:rsid w:val="00BC65F0"/>
    <w:rsid w:val="00BC7DFF"/>
    <w:rsid w:val="00BD09D8"/>
    <w:rsid w:val="00BD0A05"/>
    <w:rsid w:val="00BD1691"/>
    <w:rsid w:val="00BD203E"/>
    <w:rsid w:val="00BD2B57"/>
    <w:rsid w:val="00BD3352"/>
    <w:rsid w:val="00BD514F"/>
    <w:rsid w:val="00BD54CF"/>
    <w:rsid w:val="00BD57F2"/>
    <w:rsid w:val="00BD5CC8"/>
    <w:rsid w:val="00BD7EF3"/>
    <w:rsid w:val="00BE065C"/>
    <w:rsid w:val="00BE15AF"/>
    <w:rsid w:val="00BE26AE"/>
    <w:rsid w:val="00BE4A88"/>
    <w:rsid w:val="00BE5529"/>
    <w:rsid w:val="00BF0712"/>
    <w:rsid w:val="00BF0CDE"/>
    <w:rsid w:val="00BF2670"/>
    <w:rsid w:val="00BF691A"/>
    <w:rsid w:val="00BF7242"/>
    <w:rsid w:val="00C00833"/>
    <w:rsid w:val="00C00A37"/>
    <w:rsid w:val="00C014A6"/>
    <w:rsid w:val="00C0157C"/>
    <w:rsid w:val="00C01FF3"/>
    <w:rsid w:val="00C0201D"/>
    <w:rsid w:val="00C04BC2"/>
    <w:rsid w:val="00C04D7C"/>
    <w:rsid w:val="00C109A2"/>
    <w:rsid w:val="00C113BD"/>
    <w:rsid w:val="00C12409"/>
    <w:rsid w:val="00C1272D"/>
    <w:rsid w:val="00C134A3"/>
    <w:rsid w:val="00C15BE4"/>
    <w:rsid w:val="00C15CC3"/>
    <w:rsid w:val="00C15F2F"/>
    <w:rsid w:val="00C17724"/>
    <w:rsid w:val="00C2016B"/>
    <w:rsid w:val="00C20524"/>
    <w:rsid w:val="00C208F5"/>
    <w:rsid w:val="00C20CEA"/>
    <w:rsid w:val="00C22781"/>
    <w:rsid w:val="00C237B9"/>
    <w:rsid w:val="00C239B7"/>
    <w:rsid w:val="00C24886"/>
    <w:rsid w:val="00C24E6F"/>
    <w:rsid w:val="00C25512"/>
    <w:rsid w:val="00C25B5A"/>
    <w:rsid w:val="00C271C3"/>
    <w:rsid w:val="00C27479"/>
    <w:rsid w:val="00C2796C"/>
    <w:rsid w:val="00C3093A"/>
    <w:rsid w:val="00C30F2A"/>
    <w:rsid w:val="00C3185F"/>
    <w:rsid w:val="00C3186C"/>
    <w:rsid w:val="00C3230D"/>
    <w:rsid w:val="00C32858"/>
    <w:rsid w:val="00C32E64"/>
    <w:rsid w:val="00C343EF"/>
    <w:rsid w:val="00C35C14"/>
    <w:rsid w:val="00C36583"/>
    <w:rsid w:val="00C36B4D"/>
    <w:rsid w:val="00C371E4"/>
    <w:rsid w:val="00C37BF2"/>
    <w:rsid w:val="00C401FF"/>
    <w:rsid w:val="00C40281"/>
    <w:rsid w:val="00C40C67"/>
    <w:rsid w:val="00C41625"/>
    <w:rsid w:val="00C4210A"/>
    <w:rsid w:val="00C455C1"/>
    <w:rsid w:val="00C45607"/>
    <w:rsid w:val="00C46F30"/>
    <w:rsid w:val="00C54221"/>
    <w:rsid w:val="00C54578"/>
    <w:rsid w:val="00C563B0"/>
    <w:rsid w:val="00C56957"/>
    <w:rsid w:val="00C57883"/>
    <w:rsid w:val="00C611B5"/>
    <w:rsid w:val="00C61800"/>
    <w:rsid w:val="00C623CA"/>
    <w:rsid w:val="00C628DF"/>
    <w:rsid w:val="00C631BD"/>
    <w:rsid w:val="00C6442B"/>
    <w:rsid w:val="00C66B14"/>
    <w:rsid w:val="00C66C41"/>
    <w:rsid w:val="00C719FE"/>
    <w:rsid w:val="00C722DD"/>
    <w:rsid w:val="00C72B45"/>
    <w:rsid w:val="00C74A1C"/>
    <w:rsid w:val="00C74F94"/>
    <w:rsid w:val="00C76D0E"/>
    <w:rsid w:val="00C80AE9"/>
    <w:rsid w:val="00C81598"/>
    <w:rsid w:val="00C817BE"/>
    <w:rsid w:val="00C82F0E"/>
    <w:rsid w:val="00C832FD"/>
    <w:rsid w:val="00C834AF"/>
    <w:rsid w:val="00C836EC"/>
    <w:rsid w:val="00C83BC1"/>
    <w:rsid w:val="00C84204"/>
    <w:rsid w:val="00C856AB"/>
    <w:rsid w:val="00C9253C"/>
    <w:rsid w:val="00C927F8"/>
    <w:rsid w:val="00C93B76"/>
    <w:rsid w:val="00C95E26"/>
    <w:rsid w:val="00C96A95"/>
    <w:rsid w:val="00C97E19"/>
    <w:rsid w:val="00CA13FA"/>
    <w:rsid w:val="00CA211F"/>
    <w:rsid w:val="00CA3D75"/>
    <w:rsid w:val="00CA7A96"/>
    <w:rsid w:val="00CA7E26"/>
    <w:rsid w:val="00CB011B"/>
    <w:rsid w:val="00CB0C51"/>
    <w:rsid w:val="00CB1E8E"/>
    <w:rsid w:val="00CB26B6"/>
    <w:rsid w:val="00CB2E3C"/>
    <w:rsid w:val="00CB3396"/>
    <w:rsid w:val="00CB48DE"/>
    <w:rsid w:val="00CB4EDD"/>
    <w:rsid w:val="00CB4F6D"/>
    <w:rsid w:val="00CB5AC8"/>
    <w:rsid w:val="00CB7E0D"/>
    <w:rsid w:val="00CC2BAD"/>
    <w:rsid w:val="00CC54B8"/>
    <w:rsid w:val="00CC6F18"/>
    <w:rsid w:val="00CC71D4"/>
    <w:rsid w:val="00CC7D79"/>
    <w:rsid w:val="00CD1B6A"/>
    <w:rsid w:val="00CD27D6"/>
    <w:rsid w:val="00CD33FE"/>
    <w:rsid w:val="00CD3A32"/>
    <w:rsid w:val="00CD3A64"/>
    <w:rsid w:val="00CD5CDD"/>
    <w:rsid w:val="00CD5F3C"/>
    <w:rsid w:val="00CD7B0A"/>
    <w:rsid w:val="00CE54C5"/>
    <w:rsid w:val="00CE5612"/>
    <w:rsid w:val="00CE622B"/>
    <w:rsid w:val="00CE7D1B"/>
    <w:rsid w:val="00CF0476"/>
    <w:rsid w:val="00CF33A8"/>
    <w:rsid w:val="00CF3A70"/>
    <w:rsid w:val="00D002CD"/>
    <w:rsid w:val="00D05457"/>
    <w:rsid w:val="00D07AE8"/>
    <w:rsid w:val="00D10A8C"/>
    <w:rsid w:val="00D10D3F"/>
    <w:rsid w:val="00D113A3"/>
    <w:rsid w:val="00D11997"/>
    <w:rsid w:val="00D13EC8"/>
    <w:rsid w:val="00D14CB1"/>
    <w:rsid w:val="00D15274"/>
    <w:rsid w:val="00D16514"/>
    <w:rsid w:val="00D1685F"/>
    <w:rsid w:val="00D17EDF"/>
    <w:rsid w:val="00D216A9"/>
    <w:rsid w:val="00D225D6"/>
    <w:rsid w:val="00D23905"/>
    <w:rsid w:val="00D2545B"/>
    <w:rsid w:val="00D26180"/>
    <w:rsid w:val="00D278BA"/>
    <w:rsid w:val="00D32915"/>
    <w:rsid w:val="00D33205"/>
    <w:rsid w:val="00D33819"/>
    <w:rsid w:val="00D3491C"/>
    <w:rsid w:val="00D3593E"/>
    <w:rsid w:val="00D379AA"/>
    <w:rsid w:val="00D404DC"/>
    <w:rsid w:val="00D45C54"/>
    <w:rsid w:val="00D45D35"/>
    <w:rsid w:val="00D46F48"/>
    <w:rsid w:val="00D47A19"/>
    <w:rsid w:val="00D500D8"/>
    <w:rsid w:val="00D53C77"/>
    <w:rsid w:val="00D53E2F"/>
    <w:rsid w:val="00D553FB"/>
    <w:rsid w:val="00D55914"/>
    <w:rsid w:val="00D570BD"/>
    <w:rsid w:val="00D576C3"/>
    <w:rsid w:val="00D6200B"/>
    <w:rsid w:val="00D62891"/>
    <w:rsid w:val="00D63FC5"/>
    <w:rsid w:val="00D64728"/>
    <w:rsid w:val="00D65BB9"/>
    <w:rsid w:val="00D66685"/>
    <w:rsid w:val="00D66AC6"/>
    <w:rsid w:val="00D677B6"/>
    <w:rsid w:val="00D716B5"/>
    <w:rsid w:val="00D72650"/>
    <w:rsid w:val="00D73849"/>
    <w:rsid w:val="00D77025"/>
    <w:rsid w:val="00D77732"/>
    <w:rsid w:val="00D8044E"/>
    <w:rsid w:val="00D81060"/>
    <w:rsid w:val="00D815D2"/>
    <w:rsid w:val="00D81736"/>
    <w:rsid w:val="00D81E52"/>
    <w:rsid w:val="00D84A83"/>
    <w:rsid w:val="00D86604"/>
    <w:rsid w:val="00D86E93"/>
    <w:rsid w:val="00D86F8C"/>
    <w:rsid w:val="00D932D5"/>
    <w:rsid w:val="00D936F5"/>
    <w:rsid w:val="00D942E1"/>
    <w:rsid w:val="00D95AF7"/>
    <w:rsid w:val="00D96A1B"/>
    <w:rsid w:val="00DA2287"/>
    <w:rsid w:val="00DA3ADD"/>
    <w:rsid w:val="00DA3B5D"/>
    <w:rsid w:val="00DA489B"/>
    <w:rsid w:val="00DA5B66"/>
    <w:rsid w:val="00DA64F0"/>
    <w:rsid w:val="00DA6F15"/>
    <w:rsid w:val="00DB2380"/>
    <w:rsid w:val="00DB3676"/>
    <w:rsid w:val="00DB49F3"/>
    <w:rsid w:val="00DB4B27"/>
    <w:rsid w:val="00DB50B5"/>
    <w:rsid w:val="00DB5122"/>
    <w:rsid w:val="00DB7BC6"/>
    <w:rsid w:val="00DC079E"/>
    <w:rsid w:val="00DC5540"/>
    <w:rsid w:val="00DC57AA"/>
    <w:rsid w:val="00DC667F"/>
    <w:rsid w:val="00DC7C22"/>
    <w:rsid w:val="00DD0E53"/>
    <w:rsid w:val="00DD12A7"/>
    <w:rsid w:val="00DD2181"/>
    <w:rsid w:val="00DD3CCE"/>
    <w:rsid w:val="00DD597C"/>
    <w:rsid w:val="00DD5F72"/>
    <w:rsid w:val="00DD7ADC"/>
    <w:rsid w:val="00DD7C50"/>
    <w:rsid w:val="00DE0270"/>
    <w:rsid w:val="00DE1E62"/>
    <w:rsid w:val="00DE35B1"/>
    <w:rsid w:val="00DE3813"/>
    <w:rsid w:val="00DE3CA4"/>
    <w:rsid w:val="00DE610B"/>
    <w:rsid w:val="00DF139F"/>
    <w:rsid w:val="00DF295F"/>
    <w:rsid w:val="00DF4A9C"/>
    <w:rsid w:val="00DF522B"/>
    <w:rsid w:val="00DF6A67"/>
    <w:rsid w:val="00DF6E39"/>
    <w:rsid w:val="00DF73E7"/>
    <w:rsid w:val="00E01226"/>
    <w:rsid w:val="00E03B3D"/>
    <w:rsid w:val="00E043F5"/>
    <w:rsid w:val="00E04B28"/>
    <w:rsid w:val="00E0679E"/>
    <w:rsid w:val="00E074FA"/>
    <w:rsid w:val="00E1072A"/>
    <w:rsid w:val="00E12EDB"/>
    <w:rsid w:val="00E137ED"/>
    <w:rsid w:val="00E13B4D"/>
    <w:rsid w:val="00E141E6"/>
    <w:rsid w:val="00E14F95"/>
    <w:rsid w:val="00E16361"/>
    <w:rsid w:val="00E1777C"/>
    <w:rsid w:val="00E17B43"/>
    <w:rsid w:val="00E20DFB"/>
    <w:rsid w:val="00E20ED7"/>
    <w:rsid w:val="00E23C64"/>
    <w:rsid w:val="00E2538D"/>
    <w:rsid w:val="00E256D2"/>
    <w:rsid w:val="00E257D6"/>
    <w:rsid w:val="00E30E86"/>
    <w:rsid w:val="00E30EEB"/>
    <w:rsid w:val="00E311E9"/>
    <w:rsid w:val="00E342E4"/>
    <w:rsid w:val="00E34ABF"/>
    <w:rsid w:val="00E35597"/>
    <w:rsid w:val="00E35CDE"/>
    <w:rsid w:val="00E3618E"/>
    <w:rsid w:val="00E37403"/>
    <w:rsid w:val="00E37B43"/>
    <w:rsid w:val="00E409AF"/>
    <w:rsid w:val="00E411CA"/>
    <w:rsid w:val="00E41677"/>
    <w:rsid w:val="00E41A30"/>
    <w:rsid w:val="00E41AB5"/>
    <w:rsid w:val="00E42315"/>
    <w:rsid w:val="00E42FE8"/>
    <w:rsid w:val="00E4355E"/>
    <w:rsid w:val="00E47C00"/>
    <w:rsid w:val="00E52C0D"/>
    <w:rsid w:val="00E53445"/>
    <w:rsid w:val="00E534B5"/>
    <w:rsid w:val="00E53FE1"/>
    <w:rsid w:val="00E54254"/>
    <w:rsid w:val="00E54B2D"/>
    <w:rsid w:val="00E57237"/>
    <w:rsid w:val="00E57BAB"/>
    <w:rsid w:val="00E60218"/>
    <w:rsid w:val="00E62140"/>
    <w:rsid w:val="00E62860"/>
    <w:rsid w:val="00E636CD"/>
    <w:rsid w:val="00E641E0"/>
    <w:rsid w:val="00E65226"/>
    <w:rsid w:val="00E658BB"/>
    <w:rsid w:val="00E67555"/>
    <w:rsid w:val="00E67CCA"/>
    <w:rsid w:val="00E67E62"/>
    <w:rsid w:val="00E74F73"/>
    <w:rsid w:val="00E75149"/>
    <w:rsid w:val="00E76DEC"/>
    <w:rsid w:val="00E801E7"/>
    <w:rsid w:val="00E80F48"/>
    <w:rsid w:val="00E81B8E"/>
    <w:rsid w:val="00E81DAD"/>
    <w:rsid w:val="00E828F3"/>
    <w:rsid w:val="00E830FB"/>
    <w:rsid w:val="00E83885"/>
    <w:rsid w:val="00E8484A"/>
    <w:rsid w:val="00E84C59"/>
    <w:rsid w:val="00E853E6"/>
    <w:rsid w:val="00E904FF"/>
    <w:rsid w:val="00E91EE2"/>
    <w:rsid w:val="00E92513"/>
    <w:rsid w:val="00E93D07"/>
    <w:rsid w:val="00E9444C"/>
    <w:rsid w:val="00E94530"/>
    <w:rsid w:val="00E95126"/>
    <w:rsid w:val="00E9668F"/>
    <w:rsid w:val="00E97D2D"/>
    <w:rsid w:val="00EA335C"/>
    <w:rsid w:val="00EA35CE"/>
    <w:rsid w:val="00EA3C02"/>
    <w:rsid w:val="00EA5B6C"/>
    <w:rsid w:val="00EA7BFC"/>
    <w:rsid w:val="00EB0223"/>
    <w:rsid w:val="00EB0653"/>
    <w:rsid w:val="00EB241A"/>
    <w:rsid w:val="00EB4153"/>
    <w:rsid w:val="00EB52D1"/>
    <w:rsid w:val="00EB57FD"/>
    <w:rsid w:val="00EB6AA0"/>
    <w:rsid w:val="00EB71DB"/>
    <w:rsid w:val="00EC185C"/>
    <w:rsid w:val="00EC19E6"/>
    <w:rsid w:val="00EC2373"/>
    <w:rsid w:val="00EC2C89"/>
    <w:rsid w:val="00EC2D8F"/>
    <w:rsid w:val="00EC300A"/>
    <w:rsid w:val="00EC3974"/>
    <w:rsid w:val="00EC5EDE"/>
    <w:rsid w:val="00ED0D78"/>
    <w:rsid w:val="00ED1009"/>
    <w:rsid w:val="00ED1077"/>
    <w:rsid w:val="00ED11F4"/>
    <w:rsid w:val="00ED1230"/>
    <w:rsid w:val="00ED17E8"/>
    <w:rsid w:val="00ED2FAB"/>
    <w:rsid w:val="00ED3FCC"/>
    <w:rsid w:val="00ED5346"/>
    <w:rsid w:val="00ED5F7C"/>
    <w:rsid w:val="00ED6D38"/>
    <w:rsid w:val="00EE0AE7"/>
    <w:rsid w:val="00EE2927"/>
    <w:rsid w:val="00EE4239"/>
    <w:rsid w:val="00EE44B8"/>
    <w:rsid w:val="00EE4A53"/>
    <w:rsid w:val="00EE4C3C"/>
    <w:rsid w:val="00EE71E9"/>
    <w:rsid w:val="00EE7541"/>
    <w:rsid w:val="00EE7BD2"/>
    <w:rsid w:val="00EF04FD"/>
    <w:rsid w:val="00EF1CE7"/>
    <w:rsid w:val="00EF21E6"/>
    <w:rsid w:val="00EF2D26"/>
    <w:rsid w:val="00EF3AA3"/>
    <w:rsid w:val="00EF4221"/>
    <w:rsid w:val="00EF45CF"/>
    <w:rsid w:val="00EF45DB"/>
    <w:rsid w:val="00EF4A58"/>
    <w:rsid w:val="00EF4BF0"/>
    <w:rsid w:val="00EF51B9"/>
    <w:rsid w:val="00EF6AC6"/>
    <w:rsid w:val="00EF6BC3"/>
    <w:rsid w:val="00EF6C4F"/>
    <w:rsid w:val="00EF71E2"/>
    <w:rsid w:val="00EF7B91"/>
    <w:rsid w:val="00EF7EF6"/>
    <w:rsid w:val="00F00170"/>
    <w:rsid w:val="00F01851"/>
    <w:rsid w:val="00F01B86"/>
    <w:rsid w:val="00F0234E"/>
    <w:rsid w:val="00F02B2B"/>
    <w:rsid w:val="00F038A9"/>
    <w:rsid w:val="00F04C86"/>
    <w:rsid w:val="00F11E4B"/>
    <w:rsid w:val="00F12ECA"/>
    <w:rsid w:val="00F155F0"/>
    <w:rsid w:val="00F161BE"/>
    <w:rsid w:val="00F177E5"/>
    <w:rsid w:val="00F20CC3"/>
    <w:rsid w:val="00F21BB5"/>
    <w:rsid w:val="00F22392"/>
    <w:rsid w:val="00F22D7F"/>
    <w:rsid w:val="00F22F3A"/>
    <w:rsid w:val="00F23172"/>
    <w:rsid w:val="00F23C19"/>
    <w:rsid w:val="00F24143"/>
    <w:rsid w:val="00F254E3"/>
    <w:rsid w:val="00F25597"/>
    <w:rsid w:val="00F25964"/>
    <w:rsid w:val="00F25A23"/>
    <w:rsid w:val="00F267C9"/>
    <w:rsid w:val="00F26CC6"/>
    <w:rsid w:val="00F27CAA"/>
    <w:rsid w:val="00F3403E"/>
    <w:rsid w:val="00F344E9"/>
    <w:rsid w:val="00F34A63"/>
    <w:rsid w:val="00F35570"/>
    <w:rsid w:val="00F35FF0"/>
    <w:rsid w:val="00F36F8A"/>
    <w:rsid w:val="00F377A0"/>
    <w:rsid w:val="00F42E41"/>
    <w:rsid w:val="00F434C6"/>
    <w:rsid w:val="00F4354F"/>
    <w:rsid w:val="00F4484C"/>
    <w:rsid w:val="00F44E3C"/>
    <w:rsid w:val="00F45D28"/>
    <w:rsid w:val="00F47402"/>
    <w:rsid w:val="00F47ACD"/>
    <w:rsid w:val="00F50E1E"/>
    <w:rsid w:val="00F52A16"/>
    <w:rsid w:val="00F52D68"/>
    <w:rsid w:val="00F52E15"/>
    <w:rsid w:val="00F54350"/>
    <w:rsid w:val="00F543EE"/>
    <w:rsid w:val="00F54D03"/>
    <w:rsid w:val="00F55527"/>
    <w:rsid w:val="00F55A55"/>
    <w:rsid w:val="00F55D3A"/>
    <w:rsid w:val="00F5656B"/>
    <w:rsid w:val="00F621F1"/>
    <w:rsid w:val="00F633E0"/>
    <w:rsid w:val="00F63999"/>
    <w:rsid w:val="00F63EE9"/>
    <w:rsid w:val="00F65891"/>
    <w:rsid w:val="00F65FBB"/>
    <w:rsid w:val="00F66689"/>
    <w:rsid w:val="00F70078"/>
    <w:rsid w:val="00F70608"/>
    <w:rsid w:val="00F71113"/>
    <w:rsid w:val="00F71E78"/>
    <w:rsid w:val="00F733F2"/>
    <w:rsid w:val="00F766C3"/>
    <w:rsid w:val="00F76FF3"/>
    <w:rsid w:val="00F77756"/>
    <w:rsid w:val="00F77AE9"/>
    <w:rsid w:val="00F806A0"/>
    <w:rsid w:val="00F807CD"/>
    <w:rsid w:val="00F83624"/>
    <w:rsid w:val="00F85C27"/>
    <w:rsid w:val="00F860E2"/>
    <w:rsid w:val="00F92321"/>
    <w:rsid w:val="00F92496"/>
    <w:rsid w:val="00F9372B"/>
    <w:rsid w:val="00F93FAE"/>
    <w:rsid w:val="00F97C2A"/>
    <w:rsid w:val="00FA0401"/>
    <w:rsid w:val="00FA052A"/>
    <w:rsid w:val="00FA0B5B"/>
    <w:rsid w:val="00FA14BC"/>
    <w:rsid w:val="00FA29B8"/>
    <w:rsid w:val="00FA2D2E"/>
    <w:rsid w:val="00FA3C61"/>
    <w:rsid w:val="00FA3DA8"/>
    <w:rsid w:val="00FA5449"/>
    <w:rsid w:val="00FA6876"/>
    <w:rsid w:val="00FA7D9F"/>
    <w:rsid w:val="00FB154F"/>
    <w:rsid w:val="00FB220E"/>
    <w:rsid w:val="00FB23E9"/>
    <w:rsid w:val="00FB372D"/>
    <w:rsid w:val="00FB4C93"/>
    <w:rsid w:val="00FB5A98"/>
    <w:rsid w:val="00FB719A"/>
    <w:rsid w:val="00FC0FEB"/>
    <w:rsid w:val="00FC4340"/>
    <w:rsid w:val="00FC511B"/>
    <w:rsid w:val="00FC5825"/>
    <w:rsid w:val="00FC59A2"/>
    <w:rsid w:val="00FC6162"/>
    <w:rsid w:val="00FD07E9"/>
    <w:rsid w:val="00FD1406"/>
    <w:rsid w:val="00FD5813"/>
    <w:rsid w:val="00FD6718"/>
    <w:rsid w:val="00FD7181"/>
    <w:rsid w:val="00FD77DC"/>
    <w:rsid w:val="00FE0D20"/>
    <w:rsid w:val="00FE1DC9"/>
    <w:rsid w:val="00FE4232"/>
    <w:rsid w:val="00FF02B1"/>
    <w:rsid w:val="00FF0F8F"/>
    <w:rsid w:val="00FF4B20"/>
    <w:rsid w:val="00FF6AAF"/>
    <w:rsid w:val="00FF6DF5"/>
    <w:rsid w:val="00FF726D"/>
    <w:rsid w:val="00FF7998"/>
    <w:rsid w:val="0112D4E2"/>
    <w:rsid w:val="01556614"/>
    <w:rsid w:val="022F1480"/>
    <w:rsid w:val="02664D1C"/>
    <w:rsid w:val="03723F6A"/>
    <w:rsid w:val="03A7A1B4"/>
    <w:rsid w:val="04115C7B"/>
    <w:rsid w:val="0495EAAB"/>
    <w:rsid w:val="04A0E082"/>
    <w:rsid w:val="069D773D"/>
    <w:rsid w:val="06D54FFF"/>
    <w:rsid w:val="0786AF17"/>
    <w:rsid w:val="080C09CF"/>
    <w:rsid w:val="087CF172"/>
    <w:rsid w:val="0892FB19"/>
    <w:rsid w:val="08D0418D"/>
    <w:rsid w:val="09F074CE"/>
    <w:rsid w:val="0A6D8E4A"/>
    <w:rsid w:val="0AF4EB90"/>
    <w:rsid w:val="0B3C3F81"/>
    <w:rsid w:val="0B9E93AE"/>
    <w:rsid w:val="0BBA04C3"/>
    <w:rsid w:val="0C317FBE"/>
    <w:rsid w:val="0CCE1406"/>
    <w:rsid w:val="0D0DBA3D"/>
    <w:rsid w:val="0D4FE357"/>
    <w:rsid w:val="0D9BD85B"/>
    <w:rsid w:val="0E2A0662"/>
    <w:rsid w:val="0E69652C"/>
    <w:rsid w:val="0E9A2E9D"/>
    <w:rsid w:val="0EC27851"/>
    <w:rsid w:val="0ED6DB8F"/>
    <w:rsid w:val="0F736AE8"/>
    <w:rsid w:val="0F79373C"/>
    <w:rsid w:val="0FFEB963"/>
    <w:rsid w:val="100560A5"/>
    <w:rsid w:val="1054DA24"/>
    <w:rsid w:val="10D37A34"/>
    <w:rsid w:val="11D15C2C"/>
    <w:rsid w:val="12A8C723"/>
    <w:rsid w:val="13162794"/>
    <w:rsid w:val="13E1FA89"/>
    <w:rsid w:val="153E1876"/>
    <w:rsid w:val="154931AA"/>
    <w:rsid w:val="15D46157"/>
    <w:rsid w:val="16020957"/>
    <w:rsid w:val="16D5166E"/>
    <w:rsid w:val="1770D3D8"/>
    <w:rsid w:val="1793D0E9"/>
    <w:rsid w:val="17A077D8"/>
    <w:rsid w:val="18007737"/>
    <w:rsid w:val="1847B706"/>
    <w:rsid w:val="18585CA8"/>
    <w:rsid w:val="18C28D90"/>
    <w:rsid w:val="190D0DAE"/>
    <w:rsid w:val="1A08E42A"/>
    <w:rsid w:val="1A7D26B8"/>
    <w:rsid w:val="1B4FD715"/>
    <w:rsid w:val="1B989D6B"/>
    <w:rsid w:val="1BEDF812"/>
    <w:rsid w:val="1BF5B6F1"/>
    <w:rsid w:val="1C35732F"/>
    <w:rsid w:val="1CCCD823"/>
    <w:rsid w:val="1D1A9EAA"/>
    <w:rsid w:val="1DEEBBA5"/>
    <w:rsid w:val="1E3AEF45"/>
    <w:rsid w:val="1E627059"/>
    <w:rsid w:val="1EA5ACDE"/>
    <w:rsid w:val="1F29245A"/>
    <w:rsid w:val="1FB0A9BF"/>
    <w:rsid w:val="200727D2"/>
    <w:rsid w:val="2023FFDC"/>
    <w:rsid w:val="21607E34"/>
    <w:rsid w:val="218CA74E"/>
    <w:rsid w:val="21B5FD1E"/>
    <w:rsid w:val="226C42B1"/>
    <w:rsid w:val="2281920B"/>
    <w:rsid w:val="22AEEDDC"/>
    <w:rsid w:val="22C33092"/>
    <w:rsid w:val="23753DB3"/>
    <w:rsid w:val="23EBFCB2"/>
    <w:rsid w:val="243E99EF"/>
    <w:rsid w:val="256AF79A"/>
    <w:rsid w:val="266CEE34"/>
    <w:rsid w:val="26D08C4C"/>
    <w:rsid w:val="2701D9D7"/>
    <w:rsid w:val="271569FA"/>
    <w:rsid w:val="27B48D73"/>
    <w:rsid w:val="285AA9D9"/>
    <w:rsid w:val="28D2AB3D"/>
    <w:rsid w:val="28DCB327"/>
    <w:rsid w:val="29BD0F8A"/>
    <w:rsid w:val="29F0B020"/>
    <w:rsid w:val="29F79629"/>
    <w:rsid w:val="2A169194"/>
    <w:rsid w:val="2A211F20"/>
    <w:rsid w:val="2A29E8D5"/>
    <w:rsid w:val="2AEDDA43"/>
    <w:rsid w:val="2D376B5C"/>
    <w:rsid w:val="2D415FAD"/>
    <w:rsid w:val="2D5407D8"/>
    <w:rsid w:val="2F50C875"/>
    <w:rsid w:val="2FA24DD1"/>
    <w:rsid w:val="3076F57F"/>
    <w:rsid w:val="308FD0C6"/>
    <w:rsid w:val="314CA772"/>
    <w:rsid w:val="315AD9F6"/>
    <w:rsid w:val="32290DF1"/>
    <w:rsid w:val="32B55084"/>
    <w:rsid w:val="33621F11"/>
    <w:rsid w:val="33BFF169"/>
    <w:rsid w:val="33C01F8E"/>
    <w:rsid w:val="33F4B592"/>
    <w:rsid w:val="34491600"/>
    <w:rsid w:val="34884FD4"/>
    <w:rsid w:val="350FDB3E"/>
    <w:rsid w:val="35D828CD"/>
    <w:rsid w:val="36F71E15"/>
    <w:rsid w:val="371B42A0"/>
    <w:rsid w:val="37327DCC"/>
    <w:rsid w:val="3893E493"/>
    <w:rsid w:val="39A93E37"/>
    <w:rsid w:val="39ACAF73"/>
    <w:rsid w:val="39CE9440"/>
    <w:rsid w:val="39E01A27"/>
    <w:rsid w:val="3A209B11"/>
    <w:rsid w:val="3BF7625C"/>
    <w:rsid w:val="3C29D1C1"/>
    <w:rsid w:val="3CD2CC67"/>
    <w:rsid w:val="3D50D9A5"/>
    <w:rsid w:val="3DE9DDF9"/>
    <w:rsid w:val="3DF09E6B"/>
    <w:rsid w:val="3E01E7D3"/>
    <w:rsid w:val="3EB2505A"/>
    <w:rsid w:val="3F89BB88"/>
    <w:rsid w:val="3FADA385"/>
    <w:rsid w:val="3FB25D0E"/>
    <w:rsid w:val="3FBEE266"/>
    <w:rsid w:val="3FD95A2C"/>
    <w:rsid w:val="4034B6B8"/>
    <w:rsid w:val="40C61429"/>
    <w:rsid w:val="41A0723A"/>
    <w:rsid w:val="41FA55A1"/>
    <w:rsid w:val="4228277B"/>
    <w:rsid w:val="424992D9"/>
    <w:rsid w:val="4261E399"/>
    <w:rsid w:val="43037FF8"/>
    <w:rsid w:val="43741FE9"/>
    <w:rsid w:val="43E132C3"/>
    <w:rsid w:val="4539175C"/>
    <w:rsid w:val="46A370E8"/>
    <w:rsid w:val="46E13E7F"/>
    <w:rsid w:val="46F07225"/>
    <w:rsid w:val="4746C564"/>
    <w:rsid w:val="4867606D"/>
    <w:rsid w:val="48BEFDB4"/>
    <w:rsid w:val="49694B28"/>
    <w:rsid w:val="49BA9387"/>
    <w:rsid w:val="49D757E2"/>
    <w:rsid w:val="4A2E972B"/>
    <w:rsid w:val="4B381FE4"/>
    <w:rsid w:val="4B611F77"/>
    <w:rsid w:val="4BAD08D2"/>
    <w:rsid w:val="4BCC37B0"/>
    <w:rsid w:val="4CB112F6"/>
    <w:rsid w:val="4D92B98D"/>
    <w:rsid w:val="4E1B3E54"/>
    <w:rsid w:val="4E20D3BC"/>
    <w:rsid w:val="4EB67858"/>
    <w:rsid w:val="4ECD7A58"/>
    <w:rsid w:val="4EEA90D3"/>
    <w:rsid w:val="4F582FD9"/>
    <w:rsid w:val="4FCFC525"/>
    <w:rsid w:val="4FD7C144"/>
    <w:rsid w:val="509E2503"/>
    <w:rsid w:val="509FA586"/>
    <w:rsid w:val="5141220E"/>
    <w:rsid w:val="5244A1F4"/>
    <w:rsid w:val="52FE07C9"/>
    <w:rsid w:val="5324612F"/>
    <w:rsid w:val="534B6EC9"/>
    <w:rsid w:val="5400A14B"/>
    <w:rsid w:val="54D83411"/>
    <w:rsid w:val="550B486B"/>
    <w:rsid w:val="55420610"/>
    <w:rsid w:val="56D14518"/>
    <w:rsid w:val="5762F8E4"/>
    <w:rsid w:val="594B3926"/>
    <w:rsid w:val="59619B51"/>
    <w:rsid w:val="599312A6"/>
    <w:rsid w:val="5B41BB20"/>
    <w:rsid w:val="5BA58073"/>
    <w:rsid w:val="5BE17242"/>
    <w:rsid w:val="5C193CBA"/>
    <w:rsid w:val="5CB747F2"/>
    <w:rsid w:val="5D242661"/>
    <w:rsid w:val="5DCE822D"/>
    <w:rsid w:val="5DEA23B8"/>
    <w:rsid w:val="5E85DC13"/>
    <w:rsid w:val="5EA6192C"/>
    <w:rsid w:val="5EC73B1F"/>
    <w:rsid w:val="5F3AACB6"/>
    <w:rsid w:val="5F48E168"/>
    <w:rsid w:val="5FE167BF"/>
    <w:rsid w:val="60BC7693"/>
    <w:rsid w:val="610B1373"/>
    <w:rsid w:val="618681D1"/>
    <w:rsid w:val="61A914F5"/>
    <w:rsid w:val="62501E65"/>
    <w:rsid w:val="627B443F"/>
    <w:rsid w:val="62D76AF5"/>
    <w:rsid w:val="64283458"/>
    <w:rsid w:val="64494EB8"/>
    <w:rsid w:val="6544148D"/>
    <w:rsid w:val="66DBCEB5"/>
    <w:rsid w:val="67C8E564"/>
    <w:rsid w:val="67D56965"/>
    <w:rsid w:val="68D0D99F"/>
    <w:rsid w:val="6A44CA4F"/>
    <w:rsid w:val="6AFDFC92"/>
    <w:rsid w:val="6B507523"/>
    <w:rsid w:val="6BA5AF4C"/>
    <w:rsid w:val="6BB939DE"/>
    <w:rsid w:val="6BEB3C9B"/>
    <w:rsid w:val="6C02FDE3"/>
    <w:rsid w:val="6C4F74E2"/>
    <w:rsid w:val="6C9879CE"/>
    <w:rsid w:val="6D199A47"/>
    <w:rsid w:val="6D680A6D"/>
    <w:rsid w:val="6DECDCCD"/>
    <w:rsid w:val="6E906AD4"/>
    <w:rsid w:val="6EC993AF"/>
    <w:rsid w:val="6F4BEBD6"/>
    <w:rsid w:val="6F71DA61"/>
    <w:rsid w:val="70E2B608"/>
    <w:rsid w:val="71D2AC21"/>
    <w:rsid w:val="73F35B23"/>
    <w:rsid w:val="74251272"/>
    <w:rsid w:val="74F0D9FB"/>
    <w:rsid w:val="75137EC5"/>
    <w:rsid w:val="7596453A"/>
    <w:rsid w:val="7612856C"/>
    <w:rsid w:val="761A6645"/>
    <w:rsid w:val="764A7A18"/>
    <w:rsid w:val="76D85F49"/>
    <w:rsid w:val="7739D184"/>
    <w:rsid w:val="77F87CAA"/>
    <w:rsid w:val="78865394"/>
    <w:rsid w:val="788A04D1"/>
    <w:rsid w:val="78D55972"/>
    <w:rsid w:val="78DF7127"/>
    <w:rsid w:val="78FAB0C0"/>
    <w:rsid w:val="793B6147"/>
    <w:rsid w:val="797DDB6F"/>
    <w:rsid w:val="79807D30"/>
    <w:rsid w:val="7AC253E9"/>
    <w:rsid w:val="7ACB70E1"/>
    <w:rsid w:val="7AD3C2DE"/>
    <w:rsid w:val="7B2A0592"/>
    <w:rsid w:val="7B3957DB"/>
    <w:rsid w:val="7B39F88A"/>
    <w:rsid w:val="7B8F30B8"/>
    <w:rsid w:val="7C304B97"/>
    <w:rsid w:val="7C8D5670"/>
    <w:rsid w:val="7CA6164C"/>
    <w:rsid w:val="7CB78786"/>
    <w:rsid w:val="7EFE9108"/>
    <w:rsid w:val="7FB4A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31B4C74F"/>
  <w15:docId w15:val="{5996468E-FA82-4B91-8A5E-A68EB06D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1" w:unhideWhenUsed="1"/>
    <w:lsdException w:name="toc 5" w:semiHidden="1" w:uiPriority="1" w:unhideWhenUsed="1"/>
    <w:lsdException w:name="toc 6" w:semiHidden="1" w:uiPriority="1" w:unhideWhenUsed="1"/>
    <w:lsdException w:name="toc 7" w:semiHidden="1" w:uiPriority="1" w:unhideWhenUsed="1"/>
    <w:lsdException w:name="toc 8" w:semiHidden="1" w:uiPriority="1" w:unhideWhenUsed="1"/>
    <w:lsdException w:name="toc 9" w:semiHidden="1" w:uiPriority="1" w:unhideWhenUsed="1"/>
    <w:lsdException w:name="Normal Indent" w:semiHidden="1" w:uiPriority="1" w:unhideWhenUsed="1"/>
    <w:lsdException w:name="footnote text" w:semiHidden="1" w:uiPriority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1" w:unhideWhenUsed="1" w:qFormat="1"/>
    <w:lsdException w:name="table of figures" w:semiHidden="1" w:unhideWhenUsed="1"/>
    <w:lsdException w:name="envelope address" w:semiHidden="1" w:uiPriority="1" w:unhideWhenUsed="1"/>
    <w:lsdException w:name="envelope return" w:semiHidden="1" w:uiPriority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" w:unhideWhenUsed="1"/>
    <w:lsdException w:name="List Bullet" w:semiHidden="1" w:uiPriority="1" w:unhideWhenUsed="1"/>
    <w:lsdException w:name="List Number" w:uiPriority="1"/>
    <w:lsdException w:name="List 2" w:semiHidden="1" w:uiPriority="1" w:unhideWhenUsed="1"/>
    <w:lsdException w:name="List 3" w:semiHidden="1" w:uiPriority="1" w:unhideWhenUsed="1"/>
    <w:lsdException w:name="List 4" w:uiPriority="1"/>
    <w:lsdException w:name="List 5" w:uiPriority="1"/>
    <w:lsdException w:name="List Bullet 2" w:semiHidden="1" w:uiPriority="1" w:unhideWhenUsed="1"/>
    <w:lsdException w:name="List Bullet 3" w:semiHidden="1" w:uiPriority="1" w:unhideWhenUsed="1"/>
    <w:lsdException w:name="List Bullet 4" w:semiHidden="1" w:uiPriority="1" w:unhideWhenUsed="1"/>
    <w:lsdException w:name="List Bullet 5" w:semiHidden="1" w:uiPriority="1" w:unhideWhenUsed="1"/>
    <w:lsdException w:name="List Number 2" w:semiHidden="1" w:uiPriority="1" w:unhideWhenUsed="1"/>
    <w:lsdException w:name="List Number 3" w:semiHidden="1" w:uiPriority="1" w:unhideWhenUsed="1"/>
    <w:lsdException w:name="List Number 4" w:semiHidden="1" w:uiPriority="1" w:unhideWhenUsed="1"/>
    <w:lsdException w:name="List Number 5" w:semiHidden="1" w:uiPriority="1" w:unhideWhenUsed="1"/>
    <w:lsdException w:name="Title" w:uiPriority="10" w:qFormat="1"/>
    <w:lsdException w:name="Closing" w:semiHidden="1" w:uiPriority="1" w:unhideWhenUsed="1"/>
    <w:lsdException w:name="Signature" w:semiHidden="1" w:uiPriority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iPriority="1" w:unhideWhenUsed="1"/>
    <w:lsdException w:name="List Continue" w:semiHidden="1" w:uiPriority="1" w:unhideWhenUsed="1"/>
    <w:lsdException w:name="List Continue 2" w:semiHidden="1" w:uiPriority="1" w:unhideWhenUsed="1"/>
    <w:lsdException w:name="List Continue 3" w:semiHidden="1" w:uiPriority="1" w:unhideWhenUsed="1"/>
    <w:lsdException w:name="List Continue 4" w:semiHidden="1" w:uiPriority="1" w:unhideWhenUsed="1"/>
    <w:lsdException w:name="List Continue 5" w:semiHidden="1" w:uiPriority="1" w:unhideWhenUsed="1"/>
    <w:lsdException w:name="Message Header" w:semiHidden="1" w:uiPriority="1" w:unhideWhenUsed="1"/>
    <w:lsdException w:name="Subtitle" w:uiPriority="11" w:qFormat="1"/>
    <w:lsdException w:name="Salutation" w:uiPriority="1"/>
    <w:lsdException w:name="Date" w:uiPriority="1"/>
    <w:lsdException w:name="Body Text First Indent 2" w:semiHidden="1" w:unhideWhenUsed="1"/>
    <w:lsdException w:name="Note Heading" w:semiHidden="1" w:uiPriority="1" w:unhideWhenUsed="1"/>
    <w:lsdException w:name="Body Text 2" w:semiHidden="1" w:uiPriority="1" w:unhideWhenUsed="1"/>
    <w:lsdException w:name="Body Text 3" w:semiHidden="1" w:uiPriority="1" w:unhideWhenUsed="1"/>
    <w:lsdException w:name="Body Text Indent 2" w:semiHidden="1" w:uiPriority="1" w:unhideWhenUsed="1"/>
    <w:lsdException w:name="Body Text Indent 3" w:semiHidden="1" w:uiPriority="1" w:unhideWhenUsed="1"/>
    <w:lsdException w:name="Block Text" w:semiHidden="1" w:uiPriority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1" w:unhideWhenUsed="1"/>
    <w:lsdException w:name="Plain Text" w:semiHidden="1" w:uiPriority="1" w:unhideWhenUsed="1"/>
    <w:lsdException w:name="E-mail Signature" w:semiHidden="1" w:uiPriority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iPriority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081A"/>
    <w:pPr>
      <w:jc w:val="both"/>
    </w:pPr>
    <w:rPr>
      <w:rFonts w:ascii="Arial" w:hAnsi="Arial"/>
      <w:lang w:val="es-MX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6BB939DE"/>
    <w:pPr>
      <w:keepNext/>
      <w:numPr>
        <w:numId w:val="1"/>
      </w:numPr>
      <w:pBdr>
        <w:top w:val="single" w:sz="4" w:space="1" w:color="auto"/>
      </w:pBdr>
      <w:spacing w:after="60"/>
      <w:outlineLvl w:val="0"/>
    </w:pPr>
    <w:rPr>
      <w:b/>
      <w:bCs/>
      <w:color w:val="B11F24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qFormat/>
    <w:rsid w:val="00274417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4"/>
    </w:rPr>
  </w:style>
  <w:style w:type="paragraph" w:styleId="Ttulo3">
    <w:name w:val="heading 3"/>
    <w:basedOn w:val="Normal"/>
    <w:next w:val="Normal"/>
    <w:link w:val="Ttulo3Car"/>
    <w:uiPriority w:val="9"/>
    <w:qFormat/>
    <w:rsid w:val="6BB939DE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2"/>
      <w:szCs w:val="22"/>
    </w:rPr>
  </w:style>
  <w:style w:type="paragraph" w:styleId="Ttulo4">
    <w:name w:val="heading 4"/>
    <w:aliases w:val="H4"/>
    <w:basedOn w:val="Normal"/>
    <w:next w:val="Normal"/>
    <w:link w:val="Ttulo4Car"/>
    <w:uiPriority w:val="9"/>
    <w:qFormat/>
    <w:rsid w:val="0027441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qFormat/>
    <w:rsid w:val="0027441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qFormat/>
    <w:rsid w:val="00274417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qFormat/>
    <w:rsid w:val="00274417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uiPriority w:val="9"/>
    <w:qFormat/>
    <w:rsid w:val="00274417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ar"/>
    <w:uiPriority w:val="9"/>
    <w:qFormat/>
    <w:rsid w:val="00274417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uiPriority w:val="39"/>
    <w:qFormat/>
    <w:rsid w:val="6BB939DE"/>
    <w:pPr>
      <w:tabs>
        <w:tab w:val="right" w:leader="dot" w:pos="8630"/>
      </w:tabs>
      <w:spacing w:before="240"/>
      <w:ind w:left="420" w:hanging="420"/>
      <w:outlineLvl w:val="0"/>
    </w:pPr>
    <w:rPr>
      <w:rFonts w:cs="Arial"/>
      <w:b/>
      <w:bCs/>
      <w:caps/>
      <w:noProof/>
    </w:rPr>
  </w:style>
  <w:style w:type="paragraph" w:styleId="TDC2">
    <w:name w:val="toc 2"/>
    <w:basedOn w:val="Normal"/>
    <w:next w:val="Normal"/>
    <w:uiPriority w:val="39"/>
    <w:qFormat/>
    <w:rsid w:val="6BB939DE"/>
    <w:pPr>
      <w:tabs>
        <w:tab w:val="right" w:leader="dot" w:pos="8647"/>
      </w:tabs>
      <w:spacing w:before="240"/>
      <w:ind w:left="1032" w:hanging="851"/>
      <w:outlineLvl w:val="1"/>
    </w:pPr>
    <w:rPr>
      <w:noProof/>
    </w:rPr>
  </w:style>
  <w:style w:type="paragraph" w:styleId="TDC3">
    <w:name w:val="toc 3"/>
    <w:basedOn w:val="Normal"/>
    <w:next w:val="Normal"/>
    <w:uiPriority w:val="39"/>
    <w:semiHidden/>
    <w:qFormat/>
    <w:rsid w:val="6BB939DE"/>
    <w:pPr>
      <w:spacing w:before="240"/>
      <w:ind w:left="1049" w:hanging="851"/>
      <w:outlineLvl w:val="2"/>
    </w:pPr>
  </w:style>
  <w:style w:type="paragraph" w:styleId="TDC4">
    <w:name w:val="toc 4"/>
    <w:basedOn w:val="Normal"/>
    <w:next w:val="Normal"/>
    <w:uiPriority w:val="1"/>
    <w:semiHidden/>
    <w:rsid w:val="6BB939DE"/>
    <w:pPr>
      <w:tabs>
        <w:tab w:val="right" w:leader="dot" w:pos="9061"/>
      </w:tabs>
      <w:spacing w:before="240"/>
      <w:ind w:left="1049" w:hanging="851"/>
      <w:outlineLvl w:val="3"/>
    </w:pPr>
  </w:style>
  <w:style w:type="paragraph" w:styleId="TDC5">
    <w:name w:val="toc 5"/>
    <w:basedOn w:val="Normal"/>
    <w:next w:val="Normal"/>
    <w:uiPriority w:val="1"/>
    <w:semiHidden/>
    <w:rsid w:val="6BB939DE"/>
    <w:pPr>
      <w:ind w:left="600"/>
    </w:pPr>
  </w:style>
  <w:style w:type="paragraph" w:styleId="TDC6">
    <w:name w:val="toc 6"/>
    <w:basedOn w:val="Normal"/>
    <w:next w:val="Normal"/>
    <w:uiPriority w:val="1"/>
    <w:semiHidden/>
    <w:rsid w:val="6BB939DE"/>
    <w:pPr>
      <w:ind w:left="800"/>
    </w:pPr>
    <w:rPr>
      <w:rFonts w:ascii="Times New Roman" w:hAnsi="Times New Roman"/>
    </w:rPr>
  </w:style>
  <w:style w:type="paragraph" w:styleId="TDC7">
    <w:name w:val="toc 7"/>
    <w:basedOn w:val="Normal"/>
    <w:next w:val="Normal"/>
    <w:uiPriority w:val="1"/>
    <w:semiHidden/>
    <w:rsid w:val="6BB939DE"/>
    <w:pPr>
      <w:ind w:left="1000"/>
    </w:pPr>
    <w:rPr>
      <w:rFonts w:ascii="Times New Roman" w:hAnsi="Times New Roman"/>
    </w:rPr>
  </w:style>
  <w:style w:type="paragraph" w:styleId="TDC8">
    <w:name w:val="toc 8"/>
    <w:basedOn w:val="Normal"/>
    <w:next w:val="Normal"/>
    <w:uiPriority w:val="1"/>
    <w:semiHidden/>
    <w:rsid w:val="6BB939DE"/>
    <w:pPr>
      <w:ind w:left="1200"/>
    </w:pPr>
    <w:rPr>
      <w:rFonts w:ascii="Times New Roman" w:hAnsi="Times New Roman"/>
    </w:rPr>
  </w:style>
  <w:style w:type="paragraph" w:styleId="TDC9">
    <w:name w:val="toc 9"/>
    <w:basedOn w:val="Normal"/>
    <w:next w:val="Normal"/>
    <w:uiPriority w:val="1"/>
    <w:semiHidden/>
    <w:rsid w:val="6BB939DE"/>
    <w:pPr>
      <w:ind w:left="1400"/>
    </w:pPr>
    <w:rPr>
      <w:rFonts w:ascii="Times New Roman" w:hAnsi="Times New Roman"/>
    </w:rPr>
  </w:style>
  <w:style w:type="character" w:styleId="Hipervnculo">
    <w:name w:val="Hyperlink"/>
    <w:uiPriority w:val="99"/>
    <w:rsid w:val="00274417"/>
    <w:rPr>
      <w:color w:val="0000FF"/>
      <w:u w:val="single"/>
    </w:rPr>
  </w:style>
  <w:style w:type="paragraph" w:styleId="Textodeglobo">
    <w:name w:val="Balloon Text"/>
    <w:basedOn w:val="Normal"/>
    <w:uiPriority w:val="1"/>
    <w:semiHidden/>
    <w:rsid w:val="0027441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274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uiPriority w:val="1"/>
    <w:semiHidden/>
    <w:rsid w:val="00274417"/>
    <w:pPr>
      <w:spacing w:after="120"/>
      <w:ind w:left="360"/>
    </w:pPr>
  </w:style>
  <w:style w:type="paragraph" w:customStyle="1" w:styleId="TemplateNote">
    <w:name w:val="Template Note"/>
    <w:basedOn w:val="Normal"/>
    <w:uiPriority w:val="1"/>
    <w:semiHidden/>
    <w:rsid w:val="6BB939DE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80" w:after="80"/>
    </w:pPr>
    <w:rPr>
      <w:rFonts w:ascii="Times New Roman" w:hAnsi="Times New Roman"/>
      <w:i/>
      <w:iCs/>
      <w:color w:val="0000FF"/>
    </w:rPr>
  </w:style>
  <w:style w:type="paragraph" w:styleId="Textoindependiente">
    <w:name w:val="Body Text"/>
    <w:basedOn w:val="Normal"/>
    <w:link w:val="TextoindependienteCar"/>
    <w:uiPriority w:val="1"/>
    <w:qFormat/>
    <w:rsid w:val="6BB939DE"/>
    <w:pPr>
      <w:spacing w:after="120" w:line="0" w:lineRule="atLeast"/>
      <w:ind w:left="360"/>
    </w:pPr>
    <w:rPr>
      <w:lang w:val="en-US"/>
    </w:rPr>
  </w:style>
  <w:style w:type="paragraph" w:customStyle="1" w:styleId="TableText">
    <w:name w:val="Table Text"/>
    <w:basedOn w:val="Normal"/>
    <w:uiPriority w:val="1"/>
    <w:semiHidden/>
    <w:rsid w:val="6BB939DE"/>
    <w:pPr>
      <w:ind w:left="14"/>
    </w:pPr>
    <w:rPr>
      <w:sz w:val="16"/>
      <w:szCs w:val="16"/>
    </w:rPr>
  </w:style>
  <w:style w:type="paragraph" w:customStyle="1" w:styleId="TableHeader">
    <w:name w:val="Table Header"/>
    <w:basedOn w:val="Normal"/>
    <w:uiPriority w:val="1"/>
    <w:semiHidden/>
    <w:rsid w:val="6BB939DE"/>
    <w:pPr>
      <w:spacing w:before="60"/>
      <w:jc w:val="center"/>
    </w:pPr>
    <w:rPr>
      <w:b/>
      <w:bCs/>
      <w:sz w:val="16"/>
      <w:szCs w:val="16"/>
    </w:rPr>
  </w:style>
  <w:style w:type="paragraph" w:styleId="Encabezado">
    <w:name w:val="header"/>
    <w:aliases w:val="*Header,hd,he,ContentsHeader,header,Draft,Header1,Header Text,Header Bold Left,Table header"/>
    <w:basedOn w:val="Normal"/>
    <w:link w:val="EncabezadoCar"/>
    <w:uiPriority w:val="99"/>
    <w:rsid w:val="00274417"/>
    <w:pPr>
      <w:tabs>
        <w:tab w:val="center" w:pos="4320"/>
        <w:tab w:val="right" w:pos="8640"/>
      </w:tabs>
    </w:pPr>
  </w:style>
  <w:style w:type="paragraph" w:styleId="Piedepgina">
    <w:name w:val="footer"/>
    <w:aliases w:val="f,Footer1,ft"/>
    <w:basedOn w:val="Normal"/>
    <w:link w:val="PiedepginaCar"/>
    <w:uiPriority w:val="99"/>
    <w:rsid w:val="00274417"/>
    <w:pPr>
      <w:tabs>
        <w:tab w:val="center" w:pos="4320"/>
        <w:tab w:val="right" w:pos="8640"/>
      </w:tabs>
    </w:pPr>
  </w:style>
  <w:style w:type="character" w:customStyle="1" w:styleId="Heading3CharChar">
    <w:name w:val="Heading 3 Char Char"/>
    <w:semiHidden/>
    <w:rsid w:val="00274417"/>
    <w:rPr>
      <w:rFonts w:ascii="Arial" w:hAnsi="Arial" w:cs="Arial"/>
      <w:b/>
      <w:bCs/>
      <w:noProof w:val="0"/>
      <w:sz w:val="22"/>
      <w:szCs w:val="26"/>
      <w:lang w:val="en-US" w:eastAsia="en-US" w:bidi="ar-SA"/>
    </w:rPr>
  </w:style>
  <w:style w:type="paragraph" w:customStyle="1" w:styleId="TableEntry">
    <w:name w:val="Table Entry"/>
    <w:basedOn w:val="Normal"/>
    <w:uiPriority w:val="1"/>
    <w:semiHidden/>
    <w:rsid w:val="00274417"/>
    <w:rPr>
      <w:sz w:val="18"/>
    </w:rPr>
  </w:style>
  <w:style w:type="paragraph" w:styleId="Textoindependiente3">
    <w:name w:val="Body Text 3"/>
    <w:basedOn w:val="Normal"/>
    <w:uiPriority w:val="1"/>
    <w:semiHidden/>
    <w:rsid w:val="00274417"/>
    <w:pPr>
      <w:spacing w:after="120"/>
    </w:pPr>
    <w:rPr>
      <w:sz w:val="16"/>
      <w:szCs w:val="16"/>
    </w:rPr>
  </w:style>
  <w:style w:type="paragraph" w:customStyle="1" w:styleId="BracketedTemplateInstructions">
    <w:name w:val="Bracketed Template Instructions"/>
    <w:basedOn w:val="Normal"/>
    <w:uiPriority w:val="1"/>
    <w:semiHidden/>
    <w:rsid w:val="00274417"/>
    <w:rPr>
      <w:sz w:val="16"/>
    </w:rPr>
  </w:style>
  <w:style w:type="paragraph" w:customStyle="1" w:styleId="StyleHeading3Italic">
    <w:name w:val="Style Heading 3 + Italic"/>
    <w:basedOn w:val="Ttulo3"/>
    <w:semiHidden/>
    <w:rsid w:val="00274417"/>
    <w:rPr>
      <w:i/>
      <w:iCs/>
    </w:rPr>
  </w:style>
  <w:style w:type="character" w:customStyle="1" w:styleId="StyleHeading3ItalicChar">
    <w:name w:val="Style Heading 3 + Italic Char"/>
    <w:semiHidden/>
    <w:rsid w:val="00274417"/>
    <w:rPr>
      <w:rFonts w:ascii="Arial" w:hAnsi="Arial" w:cs="Arial"/>
      <w:b/>
      <w:bCs/>
      <w:i/>
      <w:iCs/>
      <w:noProof w:val="0"/>
      <w:sz w:val="22"/>
      <w:szCs w:val="26"/>
      <w:lang w:val="en-US" w:eastAsia="en-US" w:bidi="ar-SA"/>
    </w:rPr>
  </w:style>
  <w:style w:type="paragraph" w:customStyle="1" w:styleId="StyleTableHeader10pt">
    <w:name w:val="Style Table Header + 10 pt"/>
    <w:basedOn w:val="TableHeader"/>
    <w:semiHidden/>
    <w:rsid w:val="00274417"/>
    <w:rPr>
      <w:bCs w:val="0"/>
      <w:sz w:val="20"/>
    </w:rPr>
  </w:style>
  <w:style w:type="paragraph" w:customStyle="1" w:styleId="StyleBodyText8ptBoldAfter0pt">
    <w:name w:val="Style Body Text + 8 pt Bold After:  0 pt"/>
    <w:basedOn w:val="Textoindependiente"/>
    <w:semiHidden/>
    <w:rsid w:val="00274417"/>
    <w:pPr>
      <w:spacing w:after="0"/>
      <w:ind w:left="0"/>
    </w:pPr>
    <w:rPr>
      <w:b/>
      <w:bCs/>
      <w:sz w:val="16"/>
    </w:rPr>
  </w:style>
  <w:style w:type="paragraph" w:customStyle="1" w:styleId="StyleBodyTextBoldCentered">
    <w:name w:val="Style Body Text + Bold Centered"/>
    <w:basedOn w:val="Textoindependiente"/>
    <w:semiHidden/>
    <w:rsid w:val="00274417"/>
    <w:pPr>
      <w:ind w:left="0"/>
      <w:jc w:val="center"/>
    </w:pPr>
    <w:rPr>
      <w:b/>
      <w:bCs/>
    </w:rPr>
  </w:style>
  <w:style w:type="paragraph" w:customStyle="1" w:styleId="FieldText">
    <w:name w:val="FieldText"/>
    <w:basedOn w:val="Normal"/>
    <w:uiPriority w:val="1"/>
    <w:semiHidden/>
    <w:rsid w:val="00274417"/>
    <w:pPr>
      <w:widowControl w:val="0"/>
    </w:pPr>
  </w:style>
  <w:style w:type="paragraph" w:customStyle="1" w:styleId="Notenonumber">
    <w:name w:val="Note no number"/>
    <w:basedOn w:val="Normal"/>
    <w:uiPriority w:val="1"/>
    <w:semiHidden/>
    <w:rsid w:val="00274417"/>
    <w:pPr>
      <w:widowControl w:val="0"/>
    </w:pPr>
    <w:rPr>
      <w:rFonts w:ascii="Times New Roman" w:hAnsi="Times New Roman"/>
      <w:i/>
      <w:snapToGrid w:val="0"/>
      <w:color w:val="0000FF"/>
      <w:sz w:val="24"/>
    </w:rPr>
  </w:style>
  <w:style w:type="character" w:styleId="Textoennegrita">
    <w:name w:val="Strong"/>
    <w:uiPriority w:val="22"/>
    <w:qFormat/>
    <w:rsid w:val="00274417"/>
    <w:rPr>
      <w:b/>
    </w:rPr>
  </w:style>
  <w:style w:type="paragraph" w:customStyle="1" w:styleId="FieldLabel">
    <w:name w:val="FieldLabel"/>
    <w:basedOn w:val="Normal"/>
    <w:uiPriority w:val="1"/>
    <w:semiHidden/>
    <w:rsid w:val="00274417"/>
    <w:pPr>
      <w:widowControl w:val="0"/>
      <w:spacing w:before="20" w:after="60"/>
    </w:pPr>
    <w:rPr>
      <w:rFonts w:ascii="Times New Roman" w:hAnsi="Times New Roman"/>
    </w:rPr>
  </w:style>
  <w:style w:type="paragraph" w:customStyle="1" w:styleId="IndentedText">
    <w:name w:val="Indented Text"/>
    <w:basedOn w:val="Normal"/>
    <w:uiPriority w:val="1"/>
    <w:semiHidden/>
    <w:rsid w:val="00274417"/>
    <w:pPr>
      <w:widowControl w:val="0"/>
      <w:ind w:left="360"/>
    </w:pPr>
    <w:rPr>
      <w:rFonts w:ascii="Times New Roman" w:hAnsi="Times New Roman"/>
      <w:snapToGrid w:val="0"/>
      <w:sz w:val="24"/>
    </w:rPr>
  </w:style>
  <w:style w:type="character" w:styleId="nfasis">
    <w:name w:val="Emphasis"/>
    <w:qFormat/>
    <w:rsid w:val="00274417"/>
    <w:rPr>
      <w:i/>
      <w:iCs/>
    </w:rPr>
  </w:style>
  <w:style w:type="paragraph" w:customStyle="1" w:styleId="DeliverableName">
    <w:name w:val="Deliverable Name"/>
    <w:semiHidden/>
    <w:rsid w:val="00274417"/>
    <w:pPr>
      <w:widowControl w:val="0"/>
    </w:pPr>
    <w:rPr>
      <w:rFonts w:ascii="Arial" w:hAnsi="Arial"/>
      <w:sz w:val="24"/>
      <w:lang w:val="en-US" w:eastAsia="en-US"/>
    </w:rPr>
  </w:style>
  <w:style w:type="paragraph" w:styleId="Ttulo">
    <w:name w:val="Title"/>
    <w:basedOn w:val="Normal"/>
    <w:link w:val="TtuloCar"/>
    <w:uiPriority w:val="10"/>
    <w:qFormat/>
    <w:rsid w:val="00274417"/>
    <w:pPr>
      <w:jc w:val="center"/>
    </w:pPr>
    <w:rPr>
      <w:b/>
      <w:lang w:val="en-GB"/>
    </w:rPr>
  </w:style>
  <w:style w:type="character" w:styleId="Hipervnculovisitado">
    <w:name w:val="FollowedHyperlink"/>
    <w:semiHidden/>
    <w:rsid w:val="00274417"/>
    <w:rPr>
      <w:color w:val="800080"/>
      <w:u w:val="single"/>
    </w:rPr>
  </w:style>
  <w:style w:type="table" w:styleId="Tablaconlista7">
    <w:name w:val="Table List 7"/>
    <w:basedOn w:val="Tablanormal"/>
    <w:semiHidden/>
    <w:rsid w:val="0027441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bsica1">
    <w:name w:val="Table Simple 1"/>
    <w:basedOn w:val="Tablanormal"/>
    <w:semiHidden/>
    <w:rsid w:val="0027441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semiHidden/>
    <w:rsid w:val="0027441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semiHidden/>
    <w:rsid w:val="00274417"/>
    <w:tblPr>
      <w:tblStyleRowBandSize w:val="1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clear" w:color="auto" w:fill="FFFFCC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stomTable1">
    <w:name w:val="Custom Table 1"/>
    <w:basedOn w:val="Tablanormal"/>
    <w:semiHidden/>
    <w:rsid w:val="00274417"/>
    <w:tblPr/>
    <w:tcPr>
      <w:shd w:val="clear" w:color="auto" w:fill="FFFFCC"/>
    </w:tcPr>
  </w:style>
  <w:style w:type="table" w:styleId="Tablaweb1">
    <w:name w:val="Table Web 1"/>
    <w:basedOn w:val="Tablanormal"/>
    <w:semiHidden/>
    <w:rsid w:val="0027441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comentario">
    <w:name w:val="annotation reference"/>
    <w:uiPriority w:val="99"/>
    <w:semiHidden/>
    <w:rsid w:val="002744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274417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274417"/>
    <w:rPr>
      <w:b/>
      <w:bCs/>
    </w:rPr>
  </w:style>
  <w:style w:type="paragraph" w:customStyle="1" w:styleId="StyleHeading113pt">
    <w:name w:val="Style Heading 1 + 13 pt"/>
    <w:basedOn w:val="Ttulo1"/>
    <w:semiHidden/>
    <w:rsid w:val="00274417"/>
    <w:rPr>
      <w:caps/>
      <w:sz w:val="26"/>
      <w:szCs w:val="26"/>
    </w:rPr>
  </w:style>
  <w:style w:type="paragraph" w:customStyle="1" w:styleId="Heading113pt1">
    <w:name w:val="Heading 1 + 13 pt1"/>
    <w:basedOn w:val="Ttulo1"/>
    <w:semiHidden/>
    <w:rsid w:val="00274417"/>
    <w:pPr>
      <w:tabs>
        <w:tab w:val="clear" w:pos="432"/>
        <w:tab w:val="left" w:pos="567"/>
      </w:tabs>
      <w:ind w:left="431" w:hanging="431"/>
    </w:pPr>
    <w:rPr>
      <w:caps/>
      <w:sz w:val="26"/>
      <w:szCs w:val="26"/>
    </w:rPr>
  </w:style>
  <w:style w:type="numbering" w:styleId="111111">
    <w:name w:val="Outline List 2"/>
    <w:basedOn w:val="Sinlista"/>
    <w:semiHidden/>
    <w:rsid w:val="00274417"/>
    <w:pPr>
      <w:numPr>
        <w:numId w:val="12"/>
      </w:numPr>
    </w:pPr>
  </w:style>
  <w:style w:type="numbering" w:styleId="1ai">
    <w:name w:val="Outline List 1"/>
    <w:basedOn w:val="Sinlista"/>
    <w:semiHidden/>
    <w:rsid w:val="00274417"/>
    <w:pPr>
      <w:numPr>
        <w:numId w:val="13"/>
      </w:numPr>
    </w:pPr>
  </w:style>
  <w:style w:type="numbering" w:styleId="ArtculoSeccin">
    <w:name w:val="Outline List 3"/>
    <w:basedOn w:val="Sinlista"/>
    <w:semiHidden/>
    <w:rsid w:val="00274417"/>
    <w:pPr>
      <w:numPr>
        <w:numId w:val="14"/>
      </w:numPr>
    </w:pPr>
  </w:style>
  <w:style w:type="paragraph" w:styleId="Textodebloque">
    <w:name w:val="Block Text"/>
    <w:basedOn w:val="Normal"/>
    <w:uiPriority w:val="1"/>
    <w:semiHidden/>
    <w:rsid w:val="00274417"/>
    <w:pPr>
      <w:spacing w:after="120"/>
      <w:ind w:left="1440" w:right="1440"/>
    </w:pPr>
  </w:style>
  <w:style w:type="paragraph" w:styleId="Textoindependiente2">
    <w:name w:val="Body Text 2"/>
    <w:basedOn w:val="Normal"/>
    <w:uiPriority w:val="1"/>
    <w:semiHidden/>
    <w:rsid w:val="00274417"/>
    <w:pPr>
      <w:spacing w:after="120" w:line="480" w:lineRule="auto"/>
    </w:pPr>
  </w:style>
  <w:style w:type="paragraph" w:styleId="Textoindependienteprimerasangra">
    <w:name w:val="Body Text First Indent"/>
    <w:basedOn w:val="Textoindependiente"/>
    <w:semiHidden/>
    <w:rsid w:val="00274417"/>
    <w:pPr>
      <w:spacing w:line="240" w:lineRule="auto"/>
      <w:ind w:left="0" w:firstLine="210"/>
    </w:pPr>
  </w:style>
  <w:style w:type="paragraph" w:styleId="Textoindependienteprimerasangra2">
    <w:name w:val="Body Text First Indent 2"/>
    <w:basedOn w:val="Sangradetextonormal"/>
    <w:semiHidden/>
    <w:rsid w:val="00274417"/>
    <w:pPr>
      <w:ind w:left="283" w:firstLine="210"/>
    </w:pPr>
  </w:style>
  <w:style w:type="paragraph" w:styleId="Sangra2detindependiente">
    <w:name w:val="Body Text Indent 2"/>
    <w:basedOn w:val="Normal"/>
    <w:uiPriority w:val="1"/>
    <w:semiHidden/>
    <w:rsid w:val="00274417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uiPriority w:val="1"/>
    <w:semiHidden/>
    <w:rsid w:val="00274417"/>
    <w:pPr>
      <w:spacing w:after="120"/>
      <w:ind w:left="283"/>
    </w:pPr>
    <w:rPr>
      <w:sz w:val="16"/>
      <w:szCs w:val="16"/>
    </w:rPr>
  </w:style>
  <w:style w:type="paragraph" w:styleId="Cierre">
    <w:name w:val="Closing"/>
    <w:basedOn w:val="Normal"/>
    <w:uiPriority w:val="1"/>
    <w:semiHidden/>
    <w:rsid w:val="00274417"/>
    <w:pPr>
      <w:ind w:left="4252"/>
    </w:pPr>
  </w:style>
  <w:style w:type="paragraph" w:styleId="Fecha">
    <w:name w:val="Date"/>
    <w:basedOn w:val="Normal"/>
    <w:next w:val="Normal"/>
    <w:uiPriority w:val="1"/>
    <w:semiHidden/>
    <w:rsid w:val="00274417"/>
  </w:style>
  <w:style w:type="paragraph" w:styleId="Firmadecorreoelectrnico">
    <w:name w:val="E-mail Signature"/>
    <w:basedOn w:val="Normal"/>
    <w:uiPriority w:val="1"/>
    <w:semiHidden/>
    <w:rsid w:val="00274417"/>
  </w:style>
  <w:style w:type="paragraph" w:styleId="Direccinsobre">
    <w:name w:val="envelope address"/>
    <w:basedOn w:val="Normal"/>
    <w:uiPriority w:val="1"/>
    <w:semiHidden/>
    <w:rsid w:val="6BB939DE"/>
    <w:pPr>
      <w:ind w:left="2880"/>
    </w:pPr>
    <w:rPr>
      <w:rFonts w:cs="Arial"/>
      <w:sz w:val="24"/>
      <w:szCs w:val="24"/>
    </w:rPr>
  </w:style>
  <w:style w:type="paragraph" w:styleId="Remitedesobre">
    <w:name w:val="envelope return"/>
    <w:basedOn w:val="Normal"/>
    <w:uiPriority w:val="1"/>
    <w:semiHidden/>
    <w:rsid w:val="00274417"/>
    <w:rPr>
      <w:rFonts w:cs="Arial"/>
    </w:rPr>
  </w:style>
  <w:style w:type="character" w:styleId="AcrnimoHTML">
    <w:name w:val="HTML Acronym"/>
    <w:basedOn w:val="Fuentedeprrafopredeter"/>
    <w:semiHidden/>
    <w:rsid w:val="00274417"/>
  </w:style>
  <w:style w:type="paragraph" w:styleId="DireccinHTML">
    <w:name w:val="HTML Address"/>
    <w:basedOn w:val="Normal"/>
    <w:uiPriority w:val="1"/>
    <w:semiHidden/>
    <w:rsid w:val="00274417"/>
    <w:rPr>
      <w:i/>
      <w:iCs/>
    </w:rPr>
  </w:style>
  <w:style w:type="character" w:styleId="CitaHTML">
    <w:name w:val="HTML Cite"/>
    <w:semiHidden/>
    <w:rsid w:val="00274417"/>
    <w:rPr>
      <w:i/>
      <w:iCs/>
    </w:rPr>
  </w:style>
  <w:style w:type="character" w:styleId="CdigoHTML">
    <w:name w:val="HTML Code"/>
    <w:semiHidden/>
    <w:rsid w:val="00274417"/>
    <w:rPr>
      <w:rFonts w:ascii="Courier New" w:hAnsi="Courier New" w:cs="Courier New"/>
      <w:sz w:val="20"/>
      <w:szCs w:val="20"/>
    </w:rPr>
  </w:style>
  <w:style w:type="character" w:styleId="DefinicinHTML">
    <w:name w:val="HTML Definition"/>
    <w:semiHidden/>
    <w:rsid w:val="00274417"/>
    <w:rPr>
      <w:i/>
      <w:iCs/>
    </w:rPr>
  </w:style>
  <w:style w:type="character" w:styleId="TecladoHTML">
    <w:name w:val="HTML Keyboard"/>
    <w:semiHidden/>
    <w:rsid w:val="00274417"/>
    <w:rPr>
      <w:rFonts w:ascii="Courier New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rsid w:val="00274417"/>
    <w:rPr>
      <w:rFonts w:ascii="Courier New" w:hAnsi="Courier New" w:cs="Courier New"/>
    </w:rPr>
  </w:style>
  <w:style w:type="character" w:styleId="EjemplodeHTML">
    <w:name w:val="HTML Sample"/>
    <w:semiHidden/>
    <w:rsid w:val="00274417"/>
    <w:rPr>
      <w:rFonts w:ascii="Courier New" w:hAnsi="Courier New" w:cs="Courier New"/>
    </w:rPr>
  </w:style>
  <w:style w:type="character" w:styleId="MquinadeescribirHTML">
    <w:name w:val="HTML Typewriter"/>
    <w:semiHidden/>
    <w:rsid w:val="00274417"/>
    <w:rPr>
      <w:rFonts w:ascii="Courier New" w:hAnsi="Courier New" w:cs="Courier New"/>
      <w:sz w:val="20"/>
      <w:szCs w:val="20"/>
    </w:rPr>
  </w:style>
  <w:style w:type="character" w:styleId="VariableHTML">
    <w:name w:val="HTML Variable"/>
    <w:semiHidden/>
    <w:rsid w:val="00274417"/>
    <w:rPr>
      <w:i/>
      <w:iCs/>
    </w:rPr>
  </w:style>
  <w:style w:type="character" w:styleId="Nmerodelnea">
    <w:name w:val="line number"/>
    <w:basedOn w:val="Fuentedeprrafopredeter"/>
    <w:semiHidden/>
    <w:rsid w:val="00274417"/>
  </w:style>
  <w:style w:type="paragraph" w:styleId="Lista">
    <w:name w:val="List"/>
    <w:basedOn w:val="Normal"/>
    <w:uiPriority w:val="1"/>
    <w:semiHidden/>
    <w:rsid w:val="00274417"/>
    <w:pPr>
      <w:ind w:left="283" w:hanging="283"/>
    </w:pPr>
  </w:style>
  <w:style w:type="paragraph" w:styleId="Lista2">
    <w:name w:val="List 2"/>
    <w:basedOn w:val="Normal"/>
    <w:uiPriority w:val="1"/>
    <w:semiHidden/>
    <w:rsid w:val="00274417"/>
    <w:pPr>
      <w:ind w:left="566" w:hanging="283"/>
    </w:pPr>
  </w:style>
  <w:style w:type="paragraph" w:styleId="Lista3">
    <w:name w:val="List 3"/>
    <w:basedOn w:val="Normal"/>
    <w:uiPriority w:val="1"/>
    <w:semiHidden/>
    <w:rsid w:val="00274417"/>
    <w:pPr>
      <w:ind w:left="849" w:hanging="283"/>
    </w:pPr>
  </w:style>
  <w:style w:type="paragraph" w:styleId="Lista4">
    <w:name w:val="List 4"/>
    <w:basedOn w:val="Normal"/>
    <w:uiPriority w:val="1"/>
    <w:semiHidden/>
    <w:rsid w:val="00274417"/>
    <w:pPr>
      <w:ind w:left="1132" w:hanging="283"/>
    </w:pPr>
  </w:style>
  <w:style w:type="paragraph" w:styleId="Lista5">
    <w:name w:val="List 5"/>
    <w:basedOn w:val="Normal"/>
    <w:uiPriority w:val="1"/>
    <w:semiHidden/>
    <w:rsid w:val="00274417"/>
    <w:pPr>
      <w:ind w:left="1415" w:hanging="283"/>
    </w:pPr>
  </w:style>
  <w:style w:type="paragraph" w:styleId="Listaconvietas">
    <w:name w:val="List Bullet"/>
    <w:basedOn w:val="Normal"/>
    <w:uiPriority w:val="1"/>
    <w:semiHidden/>
    <w:rsid w:val="00274417"/>
    <w:pPr>
      <w:numPr>
        <w:numId w:val="2"/>
      </w:numPr>
    </w:pPr>
  </w:style>
  <w:style w:type="paragraph" w:styleId="Listaconvietas2">
    <w:name w:val="List Bullet 2"/>
    <w:basedOn w:val="Normal"/>
    <w:uiPriority w:val="1"/>
    <w:semiHidden/>
    <w:rsid w:val="00274417"/>
    <w:pPr>
      <w:numPr>
        <w:numId w:val="3"/>
      </w:numPr>
    </w:pPr>
  </w:style>
  <w:style w:type="paragraph" w:styleId="Listaconvietas3">
    <w:name w:val="List Bullet 3"/>
    <w:basedOn w:val="Normal"/>
    <w:uiPriority w:val="1"/>
    <w:semiHidden/>
    <w:rsid w:val="00274417"/>
    <w:pPr>
      <w:numPr>
        <w:numId w:val="4"/>
      </w:numPr>
    </w:pPr>
  </w:style>
  <w:style w:type="paragraph" w:styleId="Listaconvietas4">
    <w:name w:val="List Bullet 4"/>
    <w:basedOn w:val="Normal"/>
    <w:uiPriority w:val="1"/>
    <w:semiHidden/>
    <w:rsid w:val="00274417"/>
    <w:pPr>
      <w:numPr>
        <w:numId w:val="5"/>
      </w:numPr>
    </w:pPr>
  </w:style>
  <w:style w:type="paragraph" w:styleId="Listaconvietas5">
    <w:name w:val="List Bullet 5"/>
    <w:basedOn w:val="Normal"/>
    <w:uiPriority w:val="1"/>
    <w:semiHidden/>
    <w:rsid w:val="00274417"/>
    <w:pPr>
      <w:numPr>
        <w:numId w:val="6"/>
      </w:numPr>
    </w:pPr>
  </w:style>
  <w:style w:type="paragraph" w:styleId="Continuarlista">
    <w:name w:val="List Continue"/>
    <w:basedOn w:val="Normal"/>
    <w:uiPriority w:val="1"/>
    <w:semiHidden/>
    <w:rsid w:val="00274417"/>
    <w:pPr>
      <w:spacing w:after="120"/>
      <w:ind w:left="283"/>
    </w:pPr>
  </w:style>
  <w:style w:type="paragraph" w:styleId="Continuarlista2">
    <w:name w:val="List Continue 2"/>
    <w:basedOn w:val="Normal"/>
    <w:uiPriority w:val="1"/>
    <w:semiHidden/>
    <w:rsid w:val="00274417"/>
    <w:pPr>
      <w:spacing w:after="120"/>
      <w:ind w:left="566"/>
    </w:pPr>
  </w:style>
  <w:style w:type="paragraph" w:styleId="Continuarlista3">
    <w:name w:val="List Continue 3"/>
    <w:basedOn w:val="Normal"/>
    <w:uiPriority w:val="1"/>
    <w:semiHidden/>
    <w:rsid w:val="00274417"/>
    <w:pPr>
      <w:spacing w:after="120"/>
      <w:ind w:left="849"/>
    </w:pPr>
  </w:style>
  <w:style w:type="paragraph" w:styleId="Continuarlista4">
    <w:name w:val="List Continue 4"/>
    <w:basedOn w:val="Normal"/>
    <w:uiPriority w:val="1"/>
    <w:semiHidden/>
    <w:rsid w:val="00274417"/>
    <w:pPr>
      <w:spacing w:after="120"/>
      <w:ind w:left="1132"/>
    </w:pPr>
  </w:style>
  <w:style w:type="paragraph" w:styleId="Continuarlista5">
    <w:name w:val="List Continue 5"/>
    <w:basedOn w:val="Normal"/>
    <w:uiPriority w:val="1"/>
    <w:semiHidden/>
    <w:rsid w:val="00274417"/>
    <w:pPr>
      <w:spacing w:after="120"/>
      <w:ind w:left="1415"/>
    </w:pPr>
  </w:style>
  <w:style w:type="paragraph" w:styleId="Listaconnmeros">
    <w:name w:val="List Number"/>
    <w:basedOn w:val="Normal"/>
    <w:uiPriority w:val="1"/>
    <w:semiHidden/>
    <w:rsid w:val="00274417"/>
    <w:pPr>
      <w:numPr>
        <w:numId w:val="7"/>
      </w:numPr>
    </w:pPr>
  </w:style>
  <w:style w:type="paragraph" w:styleId="Listaconnmeros2">
    <w:name w:val="List Number 2"/>
    <w:basedOn w:val="Normal"/>
    <w:uiPriority w:val="1"/>
    <w:semiHidden/>
    <w:rsid w:val="00274417"/>
    <w:pPr>
      <w:numPr>
        <w:numId w:val="8"/>
      </w:numPr>
    </w:pPr>
  </w:style>
  <w:style w:type="paragraph" w:styleId="Listaconnmeros3">
    <w:name w:val="List Number 3"/>
    <w:basedOn w:val="Normal"/>
    <w:uiPriority w:val="1"/>
    <w:semiHidden/>
    <w:rsid w:val="00274417"/>
    <w:pPr>
      <w:numPr>
        <w:numId w:val="9"/>
      </w:numPr>
    </w:pPr>
  </w:style>
  <w:style w:type="paragraph" w:styleId="Listaconnmeros4">
    <w:name w:val="List Number 4"/>
    <w:basedOn w:val="Normal"/>
    <w:uiPriority w:val="1"/>
    <w:semiHidden/>
    <w:rsid w:val="00274417"/>
    <w:pPr>
      <w:numPr>
        <w:numId w:val="10"/>
      </w:numPr>
    </w:pPr>
  </w:style>
  <w:style w:type="paragraph" w:styleId="Listaconnmeros5">
    <w:name w:val="List Number 5"/>
    <w:basedOn w:val="Normal"/>
    <w:uiPriority w:val="1"/>
    <w:semiHidden/>
    <w:rsid w:val="00274417"/>
    <w:pPr>
      <w:numPr>
        <w:numId w:val="11"/>
      </w:numPr>
    </w:pPr>
  </w:style>
  <w:style w:type="paragraph" w:styleId="Encabezadodemensaje">
    <w:name w:val="Message Header"/>
    <w:basedOn w:val="Normal"/>
    <w:uiPriority w:val="1"/>
    <w:semiHidden/>
    <w:rsid w:val="6BB939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1134" w:hanging="1134"/>
    </w:pPr>
    <w:rPr>
      <w:rFonts w:cs="Arial"/>
      <w:sz w:val="24"/>
      <w:szCs w:val="24"/>
    </w:rPr>
  </w:style>
  <w:style w:type="paragraph" w:styleId="NormalWeb">
    <w:name w:val="Normal (Web)"/>
    <w:basedOn w:val="Normal"/>
    <w:uiPriority w:val="99"/>
    <w:semiHidden/>
    <w:rsid w:val="00274417"/>
    <w:rPr>
      <w:rFonts w:ascii="Times New Roman" w:hAnsi="Times New Roman"/>
      <w:sz w:val="24"/>
      <w:szCs w:val="24"/>
    </w:rPr>
  </w:style>
  <w:style w:type="paragraph" w:styleId="Sangranormal">
    <w:name w:val="Normal Indent"/>
    <w:basedOn w:val="Normal"/>
    <w:uiPriority w:val="1"/>
    <w:semiHidden/>
    <w:rsid w:val="00274417"/>
    <w:pPr>
      <w:ind w:left="720"/>
    </w:pPr>
  </w:style>
  <w:style w:type="paragraph" w:styleId="Encabezadodenota">
    <w:name w:val="Note Heading"/>
    <w:basedOn w:val="Normal"/>
    <w:next w:val="Normal"/>
    <w:uiPriority w:val="1"/>
    <w:semiHidden/>
    <w:rsid w:val="00274417"/>
  </w:style>
  <w:style w:type="character" w:styleId="Nmerodepgina">
    <w:name w:val="page number"/>
    <w:basedOn w:val="Fuentedeprrafopredeter"/>
    <w:semiHidden/>
    <w:rsid w:val="00274417"/>
  </w:style>
  <w:style w:type="paragraph" w:styleId="Textosinformato">
    <w:name w:val="Plain Text"/>
    <w:basedOn w:val="Normal"/>
    <w:uiPriority w:val="1"/>
    <w:semiHidden/>
    <w:rsid w:val="00274417"/>
    <w:rPr>
      <w:rFonts w:ascii="Courier New" w:hAnsi="Courier New" w:cs="Courier New"/>
    </w:rPr>
  </w:style>
  <w:style w:type="paragraph" w:styleId="Saludo">
    <w:name w:val="Salutation"/>
    <w:basedOn w:val="Normal"/>
    <w:next w:val="Normal"/>
    <w:uiPriority w:val="1"/>
    <w:semiHidden/>
    <w:rsid w:val="00274417"/>
  </w:style>
  <w:style w:type="paragraph" w:styleId="Firma">
    <w:name w:val="Signature"/>
    <w:basedOn w:val="Normal"/>
    <w:uiPriority w:val="1"/>
    <w:semiHidden/>
    <w:rsid w:val="00274417"/>
    <w:pPr>
      <w:ind w:left="4252"/>
    </w:pPr>
  </w:style>
  <w:style w:type="paragraph" w:styleId="Subttulo">
    <w:name w:val="Subtitle"/>
    <w:basedOn w:val="Normal"/>
    <w:link w:val="SubttuloCar"/>
    <w:uiPriority w:val="11"/>
    <w:qFormat/>
    <w:rsid w:val="00274417"/>
    <w:pPr>
      <w:spacing w:after="60"/>
      <w:jc w:val="center"/>
      <w:outlineLvl w:val="1"/>
    </w:pPr>
    <w:rPr>
      <w:rFonts w:cs="Arial"/>
      <w:sz w:val="24"/>
      <w:szCs w:val="24"/>
    </w:rPr>
  </w:style>
  <w:style w:type="table" w:styleId="Tablaconefectos3D1">
    <w:name w:val="Table 3D effects 1"/>
    <w:basedOn w:val="Tablanormal"/>
    <w:semiHidden/>
    <w:rsid w:val="0027441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semiHidden/>
    <w:rsid w:val="0027441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semiHidden/>
    <w:rsid w:val="0027441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semiHidden/>
    <w:rsid w:val="0027441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semiHidden/>
    <w:rsid w:val="0027441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semiHidden/>
    <w:rsid w:val="0027441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semiHidden/>
    <w:rsid w:val="0027441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semiHidden/>
    <w:rsid w:val="0027441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semiHidden/>
    <w:rsid w:val="0027441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semiHidden/>
    <w:rsid w:val="0027441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semiHidden/>
    <w:rsid w:val="0027441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semiHidden/>
    <w:rsid w:val="0027441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semiHidden/>
    <w:rsid w:val="0027441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semiHidden/>
    <w:rsid w:val="0027441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semiHidden/>
    <w:rsid w:val="0027441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semiHidden/>
    <w:rsid w:val="0027441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semiHidden/>
    <w:rsid w:val="0027441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semiHidden/>
    <w:rsid w:val="0027441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semiHidden/>
    <w:rsid w:val="0027441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semiHidden/>
    <w:rsid w:val="0027441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semiHidden/>
    <w:rsid w:val="0027441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semiHidden/>
    <w:rsid w:val="0027441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semiHidden/>
    <w:rsid w:val="0027441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semiHidden/>
    <w:rsid w:val="0027441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semiHidden/>
    <w:rsid w:val="0027441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semiHidden/>
    <w:rsid w:val="0027441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semiHidden/>
    <w:rsid w:val="0027441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semiHidden/>
    <w:rsid w:val="0027441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semiHidden/>
    <w:rsid w:val="0027441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8">
    <w:name w:val="Table List 8"/>
    <w:basedOn w:val="Tablanormal"/>
    <w:semiHidden/>
    <w:rsid w:val="0027441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semiHidden/>
    <w:rsid w:val="0027441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2">
    <w:name w:val="Table Simple 2"/>
    <w:basedOn w:val="Tablanormal"/>
    <w:semiHidden/>
    <w:rsid w:val="0027441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semiHidden/>
    <w:rsid w:val="0027441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semiHidden/>
    <w:rsid w:val="0027441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semiHidden/>
    <w:rsid w:val="0027441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semiHidden/>
    <w:rsid w:val="00274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semiHidden/>
    <w:rsid w:val="0027441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semiHidden/>
    <w:rsid w:val="0027441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ocumentName">
    <w:name w:val="Document Name"/>
    <w:basedOn w:val="Normal"/>
    <w:uiPriority w:val="1"/>
    <w:rsid w:val="00274417"/>
    <w:pPr>
      <w:jc w:val="center"/>
    </w:pPr>
    <w:rPr>
      <w:b/>
      <w:color w:val="9C8C42"/>
      <w:sz w:val="40"/>
      <w:szCs w:val="40"/>
    </w:rPr>
  </w:style>
  <w:style w:type="paragraph" w:customStyle="1" w:styleId="DocumentPropertyHeadings">
    <w:name w:val="Document Property Headings"/>
    <w:basedOn w:val="Textoindependiente"/>
    <w:link w:val="DocumentPropertyHeadingsChar"/>
    <w:rsid w:val="00274417"/>
    <w:pPr>
      <w:spacing w:before="240"/>
      <w:ind w:left="0"/>
    </w:pPr>
    <w:rPr>
      <w:b/>
      <w:color w:val="800000"/>
      <w:sz w:val="24"/>
      <w:szCs w:val="24"/>
    </w:rPr>
  </w:style>
  <w:style w:type="paragraph" w:customStyle="1" w:styleId="HeadingLevel1">
    <w:name w:val="Heading Level 1"/>
    <w:basedOn w:val="Normal"/>
    <w:next w:val="Normal"/>
    <w:uiPriority w:val="1"/>
    <w:rsid w:val="00274417"/>
    <w:pPr>
      <w:numPr>
        <w:numId w:val="15"/>
      </w:numPr>
      <w:pBdr>
        <w:top w:val="single" w:sz="4" w:space="1" w:color="auto"/>
      </w:pBdr>
      <w:tabs>
        <w:tab w:val="left" w:pos="900"/>
      </w:tabs>
      <w:spacing w:before="240" w:after="240"/>
      <w:outlineLvl w:val="0"/>
    </w:pPr>
    <w:rPr>
      <w:b/>
      <w:caps/>
      <w:color w:val="800000"/>
      <w:sz w:val="32"/>
      <w:szCs w:val="32"/>
    </w:rPr>
  </w:style>
  <w:style w:type="paragraph" w:customStyle="1" w:styleId="HeadingLevel2">
    <w:name w:val="Heading Level 2"/>
    <w:basedOn w:val="HeadingLevel1"/>
    <w:next w:val="Normal"/>
    <w:link w:val="HeadingLevel2Char"/>
    <w:rsid w:val="00274417"/>
    <w:pPr>
      <w:numPr>
        <w:ilvl w:val="1"/>
      </w:numPr>
      <w:pBdr>
        <w:top w:val="none" w:sz="0" w:space="0" w:color="auto"/>
      </w:pBdr>
    </w:pPr>
    <w:rPr>
      <w:caps w:val="0"/>
      <w:sz w:val="28"/>
      <w:szCs w:val="28"/>
    </w:rPr>
  </w:style>
  <w:style w:type="paragraph" w:customStyle="1" w:styleId="HeadingLevel3">
    <w:name w:val="Heading Level 3"/>
    <w:basedOn w:val="HeadingLevel2"/>
    <w:next w:val="Normal"/>
    <w:link w:val="HeadingLevel3Char"/>
    <w:rsid w:val="00274417"/>
    <w:pPr>
      <w:numPr>
        <w:ilvl w:val="2"/>
      </w:numPr>
    </w:pPr>
    <w:rPr>
      <w:sz w:val="24"/>
      <w:szCs w:val="24"/>
    </w:rPr>
  </w:style>
  <w:style w:type="paragraph" w:customStyle="1" w:styleId="HeadingLevel4">
    <w:name w:val="Heading Level 4"/>
    <w:basedOn w:val="HeadingLevel3"/>
    <w:next w:val="Normal"/>
    <w:link w:val="HeadingLevel4Char"/>
    <w:rsid w:val="00274417"/>
    <w:pPr>
      <w:numPr>
        <w:ilvl w:val="3"/>
      </w:numPr>
    </w:pPr>
    <w:rPr>
      <w:i/>
    </w:rPr>
  </w:style>
  <w:style w:type="paragraph" w:customStyle="1" w:styleId="DocumentHeader">
    <w:name w:val="Document Header"/>
    <w:basedOn w:val="Encabezado"/>
    <w:rsid w:val="00274417"/>
    <w:pPr>
      <w:pBdr>
        <w:bottom w:val="single" w:sz="8" w:space="1" w:color="auto"/>
      </w:pBdr>
      <w:jc w:val="center"/>
    </w:pPr>
    <w:rPr>
      <w:sz w:val="18"/>
      <w:szCs w:val="18"/>
    </w:rPr>
  </w:style>
  <w:style w:type="paragraph" w:customStyle="1" w:styleId="DocumentFooter">
    <w:name w:val="Document Footer"/>
    <w:basedOn w:val="Piedepgina"/>
    <w:rsid w:val="00274417"/>
    <w:pPr>
      <w:pBdr>
        <w:top w:val="single" w:sz="8" w:space="1" w:color="auto"/>
      </w:pBdr>
    </w:pPr>
    <w:rPr>
      <w:sz w:val="18"/>
      <w:szCs w:val="18"/>
    </w:rPr>
  </w:style>
  <w:style w:type="character" w:customStyle="1" w:styleId="TextoindependienteCar">
    <w:name w:val="Texto independiente Car"/>
    <w:link w:val="Textoindependiente"/>
    <w:uiPriority w:val="1"/>
    <w:rsid w:val="00274417"/>
    <w:rPr>
      <w:rFonts w:ascii="Arial" w:hAnsi="Arial"/>
      <w:lang w:val="en-US" w:eastAsia="en-US"/>
    </w:rPr>
  </w:style>
  <w:style w:type="paragraph" w:customStyle="1" w:styleId="NormalText">
    <w:name w:val="Normal Text"/>
    <w:basedOn w:val="Normal"/>
    <w:link w:val="NormalTextChar"/>
    <w:uiPriority w:val="1"/>
    <w:rsid w:val="00274417"/>
    <w:rPr>
      <w:lang w:val="en-GB"/>
    </w:rPr>
  </w:style>
  <w:style w:type="paragraph" w:customStyle="1" w:styleId="TableHeading">
    <w:name w:val="Table Heading"/>
    <w:basedOn w:val="Normal"/>
    <w:uiPriority w:val="1"/>
    <w:rsid w:val="00274417"/>
    <w:pPr>
      <w:tabs>
        <w:tab w:val="left" w:pos="6120"/>
      </w:tabs>
    </w:pPr>
    <w:rPr>
      <w:rFonts w:cs="Arial"/>
      <w:b/>
      <w:sz w:val="22"/>
      <w:szCs w:val="22"/>
    </w:rPr>
  </w:style>
  <w:style w:type="character" w:customStyle="1" w:styleId="DocumentPropertyHeadingsChar">
    <w:name w:val="Document Property Headings Char"/>
    <w:link w:val="DocumentPropertyHeadings"/>
    <w:rsid w:val="00274417"/>
    <w:rPr>
      <w:rFonts w:ascii="Arial" w:hAnsi="Arial"/>
      <w:b/>
      <w:color w:val="800000"/>
      <w:spacing w:val="-5"/>
      <w:sz w:val="24"/>
      <w:szCs w:val="24"/>
      <w:lang w:val="en-US" w:eastAsia="en-US" w:bidi="ar-SA"/>
    </w:rPr>
  </w:style>
  <w:style w:type="paragraph" w:customStyle="1" w:styleId="BulletedTextLevel1">
    <w:name w:val="Bulleted Text Level 1"/>
    <w:basedOn w:val="Normal"/>
    <w:uiPriority w:val="1"/>
    <w:rsid w:val="00274417"/>
    <w:pPr>
      <w:numPr>
        <w:numId w:val="16"/>
      </w:numPr>
    </w:pPr>
  </w:style>
  <w:style w:type="paragraph" w:customStyle="1" w:styleId="BulletedTextLevel2">
    <w:name w:val="Bulleted Text Level 2"/>
    <w:basedOn w:val="Normal"/>
    <w:uiPriority w:val="1"/>
    <w:rsid w:val="00274417"/>
    <w:pPr>
      <w:numPr>
        <w:ilvl w:val="1"/>
        <w:numId w:val="16"/>
      </w:numPr>
    </w:pPr>
  </w:style>
  <w:style w:type="paragraph" w:customStyle="1" w:styleId="Instruction">
    <w:name w:val="Instruction"/>
    <w:basedOn w:val="Normal"/>
    <w:link w:val="InstructionChar"/>
    <w:uiPriority w:val="1"/>
    <w:rsid w:val="00274417"/>
    <w:rPr>
      <w:i/>
      <w:color w:val="000080"/>
    </w:rPr>
  </w:style>
  <w:style w:type="character" w:customStyle="1" w:styleId="NormalTextChar">
    <w:name w:val="Normal Text Char"/>
    <w:link w:val="NormalText"/>
    <w:rsid w:val="00274417"/>
    <w:rPr>
      <w:rFonts w:ascii="Arial" w:hAnsi="Arial"/>
      <w:lang w:val="en-GB" w:eastAsia="en-US" w:bidi="ar-SA"/>
    </w:rPr>
  </w:style>
  <w:style w:type="paragraph" w:customStyle="1" w:styleId="BulletedList">
    <w:name w:val="Bulleted List"/>
    <w:basedOn w:val="Normal"/>
    <w:uiPriority w:val="1"/>
    <w:rsid w:val="00274417"/>
    <w:pPr>
      <w:numPr>
        <w:numId w:val="17"/>
      </w:numPr>
    </w:pPr>
  </w:style>
  <w:style w:type="paragraph" w:styleId="Descripcin">
    <w:name w:val="caption"/>
    <w:basedOn w:val="Normal"/>
    <w:next w:val="Normal"/>
    <w:uiPriority w:val="1"/>
    <w:qFormat/>
    <w:rsid w:val="00274417"/>
    <w:pPr>
      <w:keepLines/>
      <w:spacing w:before="120" w:after="120"/>
      <w:jc w:val="center"/>
    </w:pPr>
    <w:rPr>
      <w:b/>
    </w:rPr>
  </w:style>
  <w:style w:type="paragraph" w:customStyle="1" w:styleId="TableTitle">
    <w:name w:val="Table Title"/>
    <w:basedOn w:val="Normal"/>
    <w:uiPriority w:val="1"/>
    <w:rsid w:val="00274417"/>
    <w:pPr>
      <w:keepNext/>
      <w:keepLines/>
      <w:jc w:val="center"/>
    </w:pPr>
    <w:rPr>
      <w:b/>
    </w:rPr>
  </w:style>
  <w:style w:type="paragraph" w:customStyle="1" w:styleId="TableElement">
    <w:name w:val="Table Element"/>
    <w:basedOn w:val="TableTitle"/>
    <w:rsid w:val="00274417"/>
    <w:rPr>
      <w:b w:val="0"/>
    </w:rPr>
  </w:style>
  <w:style w:type="character" w:customStyle="1" w:styleId="HeadingLevel2Char">
    <w:name w:val="Heading Level 2 Char"/>
    <w:link w:val="HeadingLevel2"/>
    <w:rsid w:val="00274417"/>
    <w:rPr>
      <w:rFonts w:ascii="Arial" w:hAnsi="Arial"/>
      <w:b/>
      <w:color w:val="800000"/>
      <w:sz w:val="28"/>
      <w:szCs w:val="28"/>
      <w:lang w:val="en-ZA" w:eastAsia="en-US"/>
    </w:rPr>
  </w:style>
  <w:style w:type="character" w:customStyle="1" w:styleId="SABMiller">
    <w:name w:val="SABMiller"/>
    <w:semiHidden/>
    <w:rsid w:val="00274417"/>
    <w:rPr>
      <w:rFonts w:ascii="Trebuchet MS" w:hAnsi="Trebuchet MS"/>
      <w:b w:val="0"/>
      <w:bCs w:val="0"/>
      <w:i w:val="0"/>
      <w:iCs w:val="0"/>
      <w:strike w:val="0"/>
      <w:color w:val="008080"/>
      <w:sz w:val="24"/>
      <w:szCs w:val="24"/>
      <w:u w:val="none"/>
    </w:rPr>
  </w:style>
  <w:style w:type="paragraph" w:customStyle="1" w:styleId="Normal2">
    <w:name w:val="Normal2"/>
    <w:basedOn w:val="Normal"/>
    <w:uiPriority w:val="1"/>
    <w:rsid w:val="00274417"/>
    <w:rPr>
      <w:lang w:val="en-US" w:eastAsia="en-GB"/>
    </w:rPr>
  </w:style>
  <w:style w:type="character" w:customStyle="1" w:styleId="HeadingLevel3Char">
    <w:name w:val="Heading Level 3 Char"/>
    <w:link w:val="HeadingLevel3"/>
    <w:rsid w:val="00274417"/>
    <w:rPr>
      <w:rFonts w:ascii="Arial" w:hAnsi="Arial"/>
      <w:b/>
      <w:color w:val="800000"/>
      <w:sz w:val="24"/>
      <w:szCs w:val="24"/>
      <w:lang w:val="en-ZA" w:eastAsia="en-US"/>
    </w:rPr>
  </w:style>
  <w:style w:type="character" w:customStyle="1" w:styleId="HeadingLevel4Char">
    <w:name w:val="Heading Level 4 Char"/>
    <w:link w:val="HeadingLevel4"/>
    <w:rsid w:val="00274417"/>
    <w:rPr>
      <w:rFonts w:ascii="Arial" w:hAnsi="Arial"/>
      <w:b/>
      <w:i/>
      <w:color w:val="800000"/>
      <w:sz w:val="24"/>
      <w:szCs w:val="24"/>
      <w:lang w:val="en-ZA" w:eastAsia="en-US"/>
    </w:rPr>
  </w:style>
  <w:style w:type="character" w:styleId="Refdenotaalpie">
    <w:name w:val="footnote reference"/>
    <w:semiHidden/>
    <w:rsid w:val="00274417"/>
    <w:rPr>
      <w:position w:val="6"/>
      <w:sz w:val="16"/>
    </w:rPr>
  </w:style>
  <w:style w:type="paragraph" w:styleId="Textonotapie">
    <w:name w:val="footnote text"/>
    <w:basedOn w:val="Normal"/>
    <w:uiPriority w:val="1"/>
    <w:semiHidden/>
    <w:rsid w:val="6BB939DE"/>
    <w:pPr>
      <w:keepLines/>
      <w:spacing w:before="20" w:after="20"/>
      <w:ind w:left="180" w:hanging="180"/>
    </w:pPr>
    <w:rPr>
      <w:rFonts w:ascii="Times New Roman" w:hAnsi="Times New Roman"/>
      <w:sz w:val="16"/>
      <w:szCs w:val="16"/>
    </w:rPr>
  </w:style>
  <w:style w:type="character" w:customStyle="1" w:styleId="EncabezadoCar">
    <w:name w:val="Encabezado Car"/>
    <w:aliases w:val="*Header Car,hd Car,he Car,ContentsHeader Car,header Car,Draft Car,Header1 Car,Header Text Car,Header Bold Left Car,Table header Car"/>
    <w:link w:val="Encabezado"/>
    <w:uiPriority w:val="99"/>
    <w:rsid w:val="00D2545B"/>
    <w:rPr>
      <w:rFonts w:ascii="Arial" w:hAnsi="Arial"/>
      <w:lang w:eastAsia="en-US"/>
    </w:rPr>
  </w:style>
  <w:style w:type="paragraph" w:customStyle="1" w:styleId="ListParagraph1">
    <w:name w:val="List Paragraph1"/>
    <w:basedOn w:val="Normal"/>
    <w:uiPriority w:val="34"/>
    <w:qFormat/>
    <w:rsid w:val="009564B4"/>
    <w:pPr>
      <w:ind w:left="720"/>
    </w:pPr>
  </w:style>
  <w:style w:type="paragraph" w:customStyle="1" w:styleId="Revision1">
    <w:name w:val="Revision1"/>
    <w:hidden/>
    <w:uiPriority w:val="99"/>
    <w:semiHidden/>
    <w:rsid w:val="00592C5F"/>
    <w:rPr>
      <w:rFonts w:ascii="Arial" w:hAnsi="Arial"/>
      <w:lang w:val="en-GB" w:eastAsia="en-US"/>
    </w:rPr>
  </w:style>
  <w:style w:type="paragraph" w:customStyle="1" w:styleId="StyleArial10ptLeft025">
    <w:name w:val="Style Arial 10 pt Left:  0.25&quot;"/>
    <w:basedOn w:val="Normal"/>
    <w:uiPriority w:val="1"/>
    <w:rsid w:val="00931069"/>
    <w:pPr>
      <w:widowControl w:val="0"/>
    </w:pPr>
  </w:style>
  <w:style w:type="character" w:customStyle="1" w:styleId="InstructionChar">
    <w:name w:val="Instruction Char"/>
    <w:link w:val="Instruction"/>
    <w:rsid w:val="009569F1"/>
    <w:rPr>
      <w:rFonts w:ascii="Arial" w:hAnsi="Arial"/>
      <w:i/>
      <w:color w:val="000080"/>
      <w:lang w:val="en-ZA" w:eastAsia="en-US" w:bidi="ar-SA"/>
    </w:rPr>
  </w:style>
  <w:style w:type="paragraph" w:customStyle="1" w:styleId="Tabellenunterschrift">
    <w:name w:val="Tabellenunterschrift"/>
    <w:basedOn w:val="Normal"/>
    <w:next w:val="Textoindependiente"/>
    <w:uiPriority w:val="1"/>
    <w:rsid w:val="6BB939DE"/>
    <w:pPr>
      <w:widowControl w:val="0"/>
      <w:numPr>
        <w:numId w:val="18"/>
      </w:numPr>
      <w:spacing w:before="120" w:after="120" w:line="240" w:lineRule="atLeast"/>
      <w:jc w:val="right"/>
    </w:pPr>
    <w:rPr>
      <w:i/>
      <w:iCs/>
      <w:sz w:val="18"/>
      <w:szCs w:val="18"/>
      <w:lang w:val="en-US"/>
    </w:rPr>
  </w:style>
  <w:style w:type="paragraph" w:customStyle="1" w:styleId="Gro">
    <w:name w:val="Groß"/>
    <w:basedOn w:val="Ttulo1"/>
    <w:rsid w:val="00DB5122"/>
    <w:pPr>
      <w:spacing w:before="240"/>
      <w:ind w:left="0" w:firstLine="0"/>
      <w:jc w:val="left"/>
      <w:outlineLvl w:val="9"/>
    </w:pPr>
    <w:rPr>
      <w:bCs w:val="0"/>
      <w:caps/>
      <w:kern w:val="28"/>
      <w:sz w:val="28"/>
    </w:rPr>
  </w:style>
  <w:style w:type="paragraph" w:customStyle="1" w:styleId="Mittel">
    <w:name w:val="Mittel"/>
    <w:basedOn w:val="Ttulo2"/>
    <w:rsid w:val="00DB5122"/>
    <w:pPr>
      <w:ind w:left="0" w:firstLine="0"/>
      <w:jc w:val="left"/>
      <w:outlineLvl w:val="9"/>
    </w:pPr>
    <w:rPr>
      <w:rFonts w:cs="Times New Roman"/>
      <w:bCs w:val="0"/>
      <w:iCs w:val="0"/>
      <w:lang w:val="en-US"/>
    </w:rPr>
  </w:style>
  <w:style w:type="paragraph" w:styleId="Mapadeldocumento">
    <w:name w:val="Document Map"/>
    <w:basedOn w:val="Normal"/>
    <w:uiPriority w:val="1"/>
    <w:semiHidden/>
    <w:rsid w:val="00DB5122"/>
    <w:pPr>
      <w:shd w:val="clear" w:color="auto" w:fill="000080"/>
      <w:spacing w:before="60" w:after="60"/>
      <w:jc w:val="left"/>
    </w:pPr>
    <w:rPr>
      <w:rFonts w:ascii="Tahoma" w:hAnsi="Tahoma"/>
      <w:lang w:val="en-US"/>
    </w:rPr>
  </w:style>
  <w:style w:type="paragraph" w:customStyle="1" w:styleId="ABLOCKPARA">
    <w:name w:val="A BLOCK PARA"/>
    <w:basedOn w:val="Normal"/>
    <w:uiPriority w:val="1"/>
    <w:rsid w:val="00DB5122"/>
    <w:pPr>
      <w:spacing w:before="120" w:line="264" w:lineRule="auto"/>
      <w:jc w:val="left"/>
    </w:pPr>
    <w:rPr>
      <w:rFonts w:ascii="Book Antiqua" w:hAnsi="Book Antiqua"/>
      <w:sz w:val="22"/>
      <w:lang w:val="en-GB"/>
    </w:rPr>
  </w:style>
  <w:style w:type="paragraph" w:customStyle="1" w:styleId="Table">
    <w:name w:val="Table"/>
    <w:basedOn w:val="Normal"/>
    <w:uiPriority w:val="1"/>
    <w:rsid w:val="00DB5122"/>
    <w:pPr>
      <w:spacing w:before="60" w:after="60"/>
      <w:jc w:val="left"/>
    </w:pPr>
    <w:rPr>
      <w:b/>
      <w:sz w:val="28"/>
      <w:lang w:val="en-US"/>
    </w:rPr>
  </w:style>
  <w:style w:type="paragraph" w:customStyle="1" w:styleId="ABULLET">
    <w:name w:val="A BULLET"/>
    <w:basedOn w:val="ABLOCKPARA"/>
    <w:rsid w:val="00DB5122"/>
    <w:pPr>
      <w:spacing w:before="0" w:line="240" w:lineRule="auto"/>
      <w:ind w:left="331" w:hanging="331"/>
    </w:pPr>
    <w:rPr>
      <w:lang w:val="en-US"/>
    </w:rPr>
  </w:style>
  <w:style w:type="paragraph" w:customStyle="1" w:styleId="TableHeadingsmall">
    <w:name w:val="Table Heading (small)"/>
    <w:basedOn w:val="Normal"/>
    <w:uiPriority w:val="1"/>
    <w:rsid w:val="00F155F0"/>
    <w:pPr>
      <w:keepNext/>
      <w:keepLines/>
      <w:jc w:val="left"/>
    </w:pPr>
    <w:rPr>
      <w:rFonts w:cs="Arial"/>
      <w:b/>
      <w:sz w:val="18"/>
      <w:lang w:val="en-GB"/>
    </w:rPr>
  </w:style>
  <w:style w:type="paragraph" w:customStyle="1" w:styleId="StyleHeading2Arial11ptNotItalic">
    <w:name w:val="Style Heading 2 + Arial 11 pt Not Italic"/>
    <w:basedOn w:val="Ttulo2"/>
    <w:rsid w:val="004324E8"/>
    <w:pPr>
      <w:numPr>
        <w:ilvl w:val="0"/>
        <w:numId w:val="19"/>
      </w:numPr>
      <w:jc w:val="left"/>
    </w:pPr>
    <w:rPr>
      <w:i/>
      <w:iCs w:val="0"/>
      <w:sz w:val="22"/>
      <w:lang w:val="en-GB"/>
    </w:rPr>
  </w:style>
  <w:style w:type="paragraph" w:customStyle="1" w:styleId="DelBullets">
    <w:name w:val="Del Bullets"/>
    <w:basedOn w:val="Normal"/>
    <w:uiPriority w:val="1"/>
    <w:rsid w:val="004324E8"/>
    <w:pPr>
      <w:numPr>
        <w:numId w:val="20"/>
      </w:numPr>
      <w:spacing w:before="120" w:after="120"/>
      <w:jc w:val="left"/>
    </w:pPr>
    <w:rPr>
      <w:lang w:val="en-GB"/>
    </w:rPr>
  </w:style>
  <w:style w:type="paragraph" w:customStyle="1" w:styleId="Body2">
    <w:name w:val="Body 2"/>
    <w:basedOn w:val="Normal"/>
    <w:uiPriority w:val="1"/>
    <w:rsid w:val="00003C6A"/>
    <w:pPr>
      <w:spacing w:before="40"/>
      <w:ind w:left="360"/>
      <w:jc w:val="left"/>
    </w:pPr>
    <w:rPr>
      <w:rFonts w:cs="Arial"/>
      <w:i/>
      <w:sz w:val="22"/>
      <w:lang w:val="en-GB"/>
    </w:rPr>
  </w:style>
  <w:style w:type="paragraph" w:customStyle="1" w:styleId="QR-Body-Text">
    <w:name w:val="QR-Body-Text"/>
    <w:link w:val="QR-Body-TextChar"/>
    <w:rsid w:val="00003C6A"/>
    <w:pPr>
      <w:spacing w:after="60"/>
    </w:pPr>
    <w:rPr>
      <w:rFonts w:ascii="Verdana" w:hAnsi="Verdana"/>
      <w:lang w:val="en-AU" w:eastAsia="en-US"/>
    </w:rPr>
  </w:style>
  <w:style w:type="character" w:customStyle="1" w:styleId="QR-Body-TextChar">
    <w:name w:val="QR-Body-Text Char"/>
    <w:link w:val="QR-Body-Text"/>
    <w:rsid w:val="00003C6A"/>
    <w:rPr>
      <w:rFonts w:ascii="Verdana" w:hAnsi="Verdana"/>
      <w:lang w:val="en-AU" w:eastAsia="en-US" w:bidi="ar-SA"/>
    </w:rPr>
  </w:style>
  <w:style w:type="paragraph" w:customStyle="1" w:styleId="QR-H4">
    <w:name w:val="QR-H4"/>
    <w:next w:val="QR-Body-Text"/>
    <w:rsid w:val="00443AD7"/>
    <w:pPr>
      <w:spacing w:before="60"/>
    </w:pPr>
    <w:rPr>
      <w:rFonts w:ascii="Arial Black" w:hAnsi="Arial Black" w:cs="Tahoma"/>
      <w:color w:val="000000"/>
      <w:sz w:val="22"/>
      <w:lang w:val="en-AU" w:eastAsia="en-AU"/>
    </w:rPr>
  </w:style>
  <w:style w:type="paragraph" w:customStyle="1" w:styleId="Para1">
    <w:name w:val="Para1"/>
    <w:basedOn w:val="Normal"/>
    <w:uiPriority w:val="1"/>
    <w:rsid w:val="002B081A"/>
    <w:pPr>
      <w:ind w:left="567"/>
      <w:jc w:val="left"/>
    </w:pPr>
    <w:rPr>
      <w:sz w:val="22"/>
      <w:lang w:val="en-US"/>
    </w:rPr>
  </w:style>
  <w:style w:type="paragraph" w:customStyle="1" w:styleId="Default">
    <w:name w:val="Default"/>
    <w:rsid w:val="00536D9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A64F0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AR"/>
    </w:rPr>
  </w:style>
  <w:style w:type="paragraph" w:customStyle="1" w:styleId="Normal1">
    <w:name w:val="Normal1"/>
    <w:basedOn w:val="Normal"/>
    <w:uiPriority w:val="1"/>
    <w:rsid w:val="009B4C69"/>
    <w:pPr>
      <w:spacing w:line="240" w:lineRule="atLeast"/>
      <w:jc w:val="left"/>
    </w:pPr>
    <w:rPr>
      <w:snapToGrid w:val="0"/>
      <w:sz w:val="22"/>
      <w:lang w:val="de-DE"/>
    </w:rPr>
  </w:style>
  <w:style w:type="character" w:customStyle="1" w:styleId="l1s521">
    <w:name w:val="l1s521"/>
    <w:basedOn w:val="Fuentedeprrafopredeter"/>
    <w:rsid w:val="00AF6FF2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21">
    <w:name w:val="l0s521"/>
    <w:basedOn w:val="Fuentedeprrafopredeter"/>
    <w:rsid w:val="006C0593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331">
    <w:name w:val="l0s331"/>
    <w:basedOn w:val="Fuentedeprrafopredeter"/>
    <w:rsid w:val="006C0593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paragraph" w:customStyle="1" w:styleId="comment">
    <w:name w:val="comment"/>
    <w:basedOn w:val="Normal"/>
    <w:next w:val="Normal"/>
    <w:uiPriority w:val="1"/>
    <w:rsid w:val="6BB939DE"/>
    <w:rPr>
      <w:rFonts w:ascii="Tahoma" w:hAnsi="Tahoma" w:cs="Tahoma"/>
      <w:i/>
      <w:iCs/>
      <w:color w:val="0000FF"/>
      <w:sz w:val="24"/>
      <w:szCs w:val="24"/>
    </w:rPr>
  </w:style>
  <w:style w:type="paragraph" w:customStyle="1" w:styleId="TableText0">
    <w:name w:val="TableText"/>
    <w:basedOn w:val="Normal"/>
    <w:uiPriority w:val="1"/>
    <w:rsid w:val="00E256D2"/>
    <w:pPr>
      <w:widowControl w:val="0"/>
      <w:spacing w:before="120" w:after="80" w:line="240" w:lineRule="exact"/>
      <w:ind w:right="72"/>
      <w:jc w:val="left"/>
    </w:pPr>
    <w:rPr>
      <w:noProof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491247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paragraph" w:customStyle="1" w:styleId="paragraph">
    <w:name w:val="paragraph"/>
    <w:basedOn w:val="Normal"/>
    <w:uiPriority w:val="1"/>
    <w:rsid w:val="6BB939DE"/>
    <w:pPr>
      <w:spacing w:beforeAutospacing="1" w:afterAutospacing="1"/>
      <w:jc w:val="left"/>
    </w:pPr>
    <w:rPr>
      <w:rFonts w:ascii="Times New Roman" w:hAnsi="Times New Roman"/>
      <w:sz w:val="24"/>
      <w:szCs w:val="24"/>
      <w:lang w:val="es-419" w:eastAsia="es-419"/>
    </w:rPr>
  </w:style>
  <w:style w:type="character" w:customStyle="1" w:styleId="normaltextrun">
    <w:name w:val="normaltextrun"/>
    <w:basedOn w:val="Fuentedeprrafopredeter"/>
    <w:rsid w:val="001575B1"/>
  </w:style>
  <w:style w:type="character" w:customStyle="1" w:styleId="eop">
    <w:name w:val="eop"/>
    <w:basedOn w:val="Fuentedeprrafopredeter"/>
    <w:rsid w:val="001575B1"/>
  </w:style>
  <w:style w:type="character" w:customStyle="1" w:styleId="contextualspellingandgrammarerror">
    <w:name w:val="contextualspellingandgrammarerror"/>
    <w:basedOn w:val="Fuentedeprrafopredeter"/>
    <w:rsid w:val="000D4E0B"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20DFB"/>
    <w:rPr>
      <w:rFonts w:ascii="Courier New" w:hAnsi="Courier New" w:cs="Courier New"/>
      <w:lang w:val="en-ZA" w:eastAsia="en-US"/>
    </w:rPr>
  </w:style>
  <w:style w:type="character" w:customStyle="1" w:styleId="l0s551">
    <w:name w:val="l0s551"/>
    <w:rsid w:val="00FA3C61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FA3C61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rsid w:val="00FA3C61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11">
    <w:name w:val="l0s311"/>
    <w:rsid w:val="00FA3C61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styleId="Textodelmarcadordeposicin">
    <w:name w:val="Placeholder Text"/>
    <w:basedOn w:val="Fuentedeprrafopredeter"/>
    <w:uiPriority w:val="99"/>
    <w:semiHidden/>
    <w:rsid w:val="00176E76"/>
    <w:rPr>
      <w:color w:val="808080"/>
    </w:rPr>
  </w:style>
  <w:style w:type="paragraph" w:styleId="Sinespaciado">
    <w:name w:val="No Spacing"/>
    <w:uiPriority w:val="1"/>
    <w:qFormat/>
    <w:rsid w:val="00EF7EF6"/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F97C2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C2A"/>
    <w:rPr>
      <w:rFonts w:ascii="Arial" w:hAnsi="Arial"/>
      <w:i/>
      <w:iCs/>
      <w:color w:val="404040" w:themeColor="text1" w:themeTint="BF"/>
      <w:lang w:val="es-MX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C2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C2A"/>
    <w:rPr>
      <w:rFonts w:ascii="Arial" w:hAnsi="Arial"/>
      <w:i/>
      <w:iCs/>
      <w:color w:val="4F81BD" w:themeColor="accent1"/>
      <w:lang w:val="es-MX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97C2A"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97C2A"/>
    <w:rPr>
      <w:rFonts w:ascii="Arial" w:hAnsi="Arial"/>
      <w:lang w:val="es-MX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7B6A5B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qFormat/>
    <w:rsid w:val="00145722"/>
    <w:rPr>
      <w:rFonts w:ascii="Arial" w:hAnsi="Arial"/>
      <w:b/>
      <w:lang w:val="en-GB" w:eastAsia="en-US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33FF6"/>
    <w:rPr>
      <w:rFonts w:ascii="Arial" w:hAnsi="Arial"/>
      <w:b/>
      <w:bCs/>
      <w:color w:val="B11F24"/>
      <w:sz w:val="32"/>
      <w:szCs w:val="32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633FF6"/>
    <w:rPr>
      <w:rFonts w:ascii="Arial" w:hAnsi="Arial" w:cs="Arial"/>
      <w:b/>
      <w:bCs/>
      <w:iCs/>
      <w:sz w:val="24"/>
      <w:lang w:val="en-ZA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633FF6"/>
    <w:rPr>
      <w:rFonts w:ascii="Arial" w:hAnsi="Arial" w:cs="Arial"/>
      <w:b/>
      <w:bCs/>
      <w:sz w:val="22"/>
      <w:szCs w:val="22"/>
      <w:lang w:val="es-MX" w:eastAsia="en-US"/>
    </w:rPr>
  </w:style>
  <w:style w:type="character" w:customStyle="1" w:styleId="Ttulo4Car">
    <w:name w:val="Título 4 Car"/>
    <w:aliases w:val="H4 Car"/>
    <w:basedOn w:val="Fuentedeprrafopredeter"/>
    <w:link w:val="Ttulo4"/>
    <w:uiPriority w:val="9"/>
    <w:rsid w:val="00633FF6"/>
    <w:rPr>
      <w:rFonts w:ascii="Arial" w:hAnsi="Arial"/>
      <w:b/>
      <w:bCs/>
      <w:sz w:val="28"/>
      <w:szCs w:val="28"/>
      <w:lang w:val="en-ZA"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633FF6"/>
    <w:rPr>
      <w:rFonts w:ascii="Arial" w:hAnsi="Arial"/>
      <w:b/>
      <w:bCs/>
      <w:i/>
      <w:iCs/>
      <w:sz w:val="26"/>
      <w:szCs w:val="26"/>
      <w:lang w:val="en-ZA"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633FF6"/>
    <w:rPr>
      <w:b/>
      <w:bCs/>
      <w:sz w:val="22"/>
      <w:szCs w:val="22"/>
      <w:lang w:val="en-ZA" w:eastAsia="en-US"/>
    </w:rPr>
  </w:style>
  <w:style w:type="character" w:customStyle="1" w:styleId="Ttulo7Car">
    <w:name w:val="Título 7 Car"/>
    <w:basedOn w:val="Fuentedeprrafopredeter"/>
    <w:link w:val="Ttulo7"/>
    <w:uiPriority w:val="9"/>
    <w:rsid w:val="00633FF6"/>
    <w:rPr>
      <w:sz w:val="24"/>
      <w:lang w:val="en-ZA" w:eastAsia="en-US"/>
    </w:rPr>
  </w:style>
  <w:style w:type="character" w:customStyle="1" w:styleId="Ttulo8Car">
    <w:name w:val="Título 8 Car"/>
    <w:basedOn w:val="Fuentedeprrafopredeter"/>
    <w:link w:val="Ttulo8"/>
    <w:uiPriority w:val="9"/>
    <w:rsid w:val="00633FF6"/>
    <w:rPr>
      <w:i/>
      <w:iCs/>
      <w:sz w:val="24"/>
      <w:lang w:val="en-ZA" w:eastAsia="en-US"/>
    </w:rPr>
  </w:style>
  <w:style w:type="character" w:customStyle="1" w:styleId="Ttulo9Car">
    <w:name w:val="Título 9 Car"/>
    <w:basedOn w:val="Fuentedeprrafopredeter"/>
    <w:link w:val="Ttulo9"/>
    <w:uiPriority w:val="9"/>
    <w:rsid w:val="00633FF6"/>
    <w:rPr>
      <w:rFonts w:ascii="Arial" w:hAnsi="Arial" w:cs="Arial"/>
      <w:sz w:val="22"/>
      <w:szCs w:val="22"/>
      <w:lang w:val="en-ZA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633FF6"/>
    <w:rPr>
      <w:rFonts w:ascii="Arial" w:hAnsi="Arial" w:cs="Arial"/>
      <w:sz w:val="24"/>
      <w:szCs w:val="24"/>
      <w:lang w:val="en-ZA" w:eastAsia="en-US"/>
    </w:rPr>
  </w:style>
  <w:style w:type="character" w:styleId="nfasisintenso">
    <w:name w:val="Intense Emphasis"/>
    <w:basedOn w:val="Fuentedeprrafopredeter"/>
    <w:uiPriority w:val="21"/>
    <w:qFormat/>
    <w:rsid w:val="00633FF6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FF6"/>
    <w:rPr>
      <w:b/>
      <w:bCs/>
      <w:smallCaps/>
      <w:color w:val="365F91" w:themeColor="accent1" w:themeShade="BF"/>
      <w:spacing w:val="5"/>
    </w:rPr>
  </w:style>
  <w:style w:type="character" w:customStyle="1" w:styleId="PiedepginaCar">
    <w:name w:val="Pie de página Car"/>
    <w:aliases w:val="f Car,Footer1 Car,ft Car"/>
    <w:basedOn w:val="Fuentedeprrafopredeter"/>
    <w:link w:val="Piedepgina"/>
    <w:uiPriority w:val="99"/>
    <w:rsid w:val="00633FF6"/>
    <w:rPr>
      <w:rFonts w:ascii="Arial" w:hAnsi="Arial"/>
      <w:lang w:val="en-ZA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33FF6"/>
    <w:rPr>
      <w:rFonts w:ascii="Arial" w:hAnsi="Arial"/>
      <w:lang w:val="en-ZA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3FF6"/>
    <w:rPr>
      <w:rFonts w:ascii="Arial" w:hAnsi="Arial"/>
      <w:b/>
      <w:bCs/>
      <w:lang w:val="en-Z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0974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3837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1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472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80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48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59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5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50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57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5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ayleyW01bis\Application%20Data\Microsoft\Templates\eXpress%20Word%20Templat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7FB42F42E8489D85AE59A59EE59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AB948-BB9A-48A6-9379-767161B935B2}"/>
      </w:docPartPr>
      <w:docPartBody>
        <w:p w:rsidR="00672C14" w:rsidRDefault="00672C14" w:rsidP="00672C14">
          <w:pPr>
            <w:pStyle w:val="1D7FB42F42E8489D85AE59A59EE59223"/>
          </w:pPr>
          <w:r w:rsidRPr="002127D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AE3"/>
    <w:rsid w:val="00085D01"/>
    <w:rsid w:val="00086BE8"/>
    <w:rsid w:val="001643F6"/>
    <w:rsid w:val="00191524"/>
    <w:rsid w:val="00202707"/>
    <w:rsid w:val="00251FF7"/>
    <w:rsid w:val="00253DA1"/>
    <w:rsid w:val="002C1086"/>
    <w:rsid w:val="002C3410"/>
    <w:rsid w:val="002C7AE7"/>
    <w:rsid w:val="002E7F83"/>
    <w:rsid w:val="002F7130"/>
    <w:rsid w:val="00317697"/>
    <w:rsid w:val="0032036D"/>
    <w:rsid w:val="00327870"/>
    <w:rsid w:val="0036531B"/>
    <w:rsid w:val="003D5608"/>
    <w:rsid w:val="00400EE2"/>
    <w:rsid w:val="00436E09"/>
    <w:rsid w:val="004A60A2"/>
    <w:rsid w:val="004A7DBF"/>
    <w:rsid w:val="004F766E"/>
    <w:rsid w:val="005B154D"/>
    <w:rsid w:val="0067208F"/>
    <w:rsid w:val="00672C14"/>
    <w:rsid w:val="006756AC"/>
    <w:rsid w:val="006B7D9B"/>
    <w:rsid w:val="006F2294"/>
    <w:rsid w:val="00742AA1"/>
    <w:rsid w:val="0074646B"/>
    <w:rsid w:val="00785AE3"/>
    <w:rsid w:val="00793260"/>
    <w:rsid w:val="00953EAC"/>
    <w:rsid w:val="009A5256"/>
    <w:rsid w:val="009E495D"/>
    <w:rsid w:val="00B16DCE"/>
    <w:rsid w:val="00B87B8D"/>
    <w:rsid w:val="00B96F32"/>
    <w:rsid w:val="00C27479"/>
    <w:rsid w:val="00CC2BAD"/>
    <w:rsid w:val="00DB1F7D"/>
    <w:rsid w:val="00DB6F11"/>
    <w:rsid w:val="00E352D5"/>
    <w:rsid w:val="00E4522A"/>
    <w:rsid w:val="00EF16A7"/>
    <w:rsid w:val="00EF71E2"/>
    <w:rsid w:val="00F30493"/>
    <w:rsid w:val="00F4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72C14"/>
    <w:rPr>
      <w:color w:val="808080"/>
    </w:rPr>
  </w:style>
  <w:style w:type="paragraph" w:customStyle="1" w:styleId="1D7FB42F42E8489D85AE59A59EE59223">
    <w:name w:val="1D7FB42F42E8489D85AE59A59EE59223"/>
    <w:rsid w:val="00672C14"/>
    <w:rPr>
      <w:kern w:val="2"/>
      <w:lang w:val="es-MX" w:eastAsia="es-MX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7C68C61F380E4FB988721CC2244A33" ma:contentTypeVersion="17" ma:contentTypeDescription="Crear nuevo documento." ma:contentTypeScope="" ma:versionID="d31752b057f8ec1adce17f2752adbcab">
  <xsd:schema xmlns:xsd="http://www.w3.org/2001/XMLSchema" xmlns:xs="http://www.w3.org/2001/XMLSchema" xmlns:p="http://schemas.microsoft.com/office/2006/metadata/properties" xmlns:ns2="ef18165c-6c14-48f7-9f03-0f32b731fa30" xmlns:ns3="d68530ec-b1d9-4aef-a643-674e8f645b05" targetNamespace="http://schemas.microsoft.com/office/2006/metadata/properties" ma:root="true" ma:fieldsID="c9ec31926b178b0618f0f6e1703cca44" ns2:_="" ns3:_="">
    <xsd:import namespace="ef18165c-6c14-48f7-9f03-0f32b731fa30"/>
    <xsd:import namespace="d68530ec-b1d9-4aef-a643-674e8f645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8165c-6c14-48f7-9f03-0f32b731fa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da8cbb1-3dd4-4cf3-9e14-fecde3aa6e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8530ec-b1d9-4aef-a643-674e8f645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b0fe2ce-b97b-4ede-b52c-7f01268dd8db}" ma:internalName="TaxCatchAll" ma:showField="CatchAllData" ma:web="d68530ec-b1d9-4aef-a643-674e8f645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TaxCatchAll xmlns="d68530ec-b1d9-4aef-a643-674e8f645b05" xsi:nil="true"/>
    <lcf76f155ced4ddcb4097134ff3c332f xmlns="ef18165c-6c14-48f7-9f03-0f32b731fa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C9A89A-0472-4581-81B8-0B8AAD81E2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33DA9A-63EB-4CD7-B525-F2650B044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18165c-6c14-48f7-9f03-0f32b731fa30"/>
    <ds:schemaRef ds:uri="d68530ec-b1d9-4aef-a643-674e8f645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6F595F-345F-46AF-A42F-AA60134D79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446A65-E689-49EC-AD6B-F006EFFF93C4}">
  <ds:schemaRefs>
    <ds:schemaRef ds:uri="http://schemas.microsoft.com/office/2006/metadata/properties"/>
    <ds:schemaRef ds:uri="d68530ec-b1d9-4aef-a643-674e8f645b05"/>
    <ds:schemaRef ds:uri="ef18165c-6c14-48f7-9f03-0f32b731fa30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eXpress Word Template</Template>
  <TotalTime>1</TotalTime>
  <Pages>14</Pages>
  <Words>1804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fe.sanchez.pozo</dc:creator>
  <cp:keywords/>
  <cp:lastModifiedBy>Fernando Jimenez</cp:lastModifiedBy>
  <cp:revision>2</cp:revision>
  <cp:lastPrinted>2024-10-15T19:55:00Z</cp:lastPrinted>
  <dcterms:created xsi:type="dcterms:W3CDTF">2025-01-28T05:46:00Z</dcterms:created>
  <dcterms:modified xsi:type="dcterms:W3CDTF">2025-01-28T05:46:00Z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TC011414181033</vt:lpwstr>
  </property>
  <property fmtid="{D5CDD505-2E9C-101B-9397-08002B2CF9AE}" pid="3" name="PM Toolbox">
    <vt:lpwstr>1</vt:lpwstr>
  </property>
  <property fmtid="{D5CDD505-2E9C-101B-9397-08002B2CF9AE}" pid="4" name="Category">
    <vt:lpwstr>2. Supporting Templates</vt:lpwstr>
  </property>
  <property fmtid="{D5CDD505-2E9C-101B-9397-08002B2CF9AE}" pid="5" name="ContentType">
    <vt:lpwstr>Document</vt:lpwstr>
  </property>
  <property fmtid="{D5CDD505-2E9C-101B-9397-08002B2CF9AE}" pid="6" name="SarbOx">
    <vt:lpwstr>0</vt:lpwstr>
  </property>
  <property fmtid="{D5CDD505-2E9C-101B-9397-08002B2CF9AE}" pid="7" name="Folder 1">
    <vt:lpwstr>03 Design</vt:lpwstr>
  </property>
  <property fmtid="{D5CDD505-2E9C-101B-9397-08002B2CF9AE}" pid="8" name="_NewReviewCycle">
    <vt:lpwstr/>
  </property>
  <property fmtid="{D5CDD505-2E9C-101B-9397-08002B2CF9AE}" pid="9" name="ContentTypeId">
    <vt:lpwstr>0x010100957C68C61F380E4FB988721CC2244A33</vt:lpwstr>
  </property>
  <property fmtid="{D5CDD505-2E9C-101B-9397-08002B2CF9AE}" pid="10" name="Countries">
    <vt:lpwstr/>
  </property>
  <property fmtid="{D5CDD505-2E9C-101B-9397-08002B2CF9AE}" pid="11" name="ContentTypes">
    <vt:lpwstr/>
  </property>
  <property fmtid="{D5CDD505-2E9C-101B-9397-08002B2CF9AE}" pid="12" name="Region">
    <vt:lpwstr/>
  </property>
  <property fmtid="{D5CDD505-2E9C-101B-9397-08002B2CF9AE}" pid="13" name="Market">
    <vt:lpwstr/>
  </property>
  <property fmtid="{D5CDD505-2E9C-101B-9397-08002B2CF9AE}" pid="14" name="Security classification">
    <vt:lpwstr>1;#Internal|ab27e1ac-34a7-46d2-be39-92048312c47c</vt:lpwstr>
  </property>
  <property fmtid="{D5CDD505-2E9C-101B-9397-08002B2CF9AE}" pid="15" name="Languages">
    <vt:lpwstr/>
  </property>
  <property fmtid="{D5CDD505-2E9C-101B-9397-08002B2CF9AE}" pid="16" name="Function">
    <vt:lpwstr/>
  </property>
  <property fmtid="{D5CDD505-2E9C-101B-9397-08002B2CF9AE}" pid="17" name="RetentionPeriod">
    <vt:lpwstr>7</vt:lpwstr>
  </property>
  <property fmtid="{D5CDD505-2E9C-101B-9397-08002B2CF9AE}" pid="18" name="MediaServiceImageTags">
    <vt:lpwstr/>
  </property>
</Properties>
</file>